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丰田凯美瑞HV2混合动力车无法行驶</w:t>
      </w:r>
    </w:p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</w:p>
    <w:p>
      <w:pPr>
        <w:ind w:firstLine="224" w:firstLineChars="0"/>
        <w:jc w:val="left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一辆行驶里程约5万km，搭载4AR型发动机的2013年丰田凯美瑞HV2混合动力车。用户反映：该车在行驶中突然发动机失去动力，车辆无法行驶，多功能显示屏显示“请检查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系统”，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充电警告灯点亮，车辆停靠路边等待救援。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检查分析：维修人员到达现场初步检查，认定现场无法排除故障，将车拖回店里维修。查阅该车维修历史，车辆按时保养，无碰撞事故维修记录。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验证故障现象与用户反映一致，打开点火开关，“READY”指示灯亮1s熄灭，读取故障码为“P0A08—DC/DC转换器状态电路”，故障码无法清除。按照维修手册分析，可能故障原因有：熔丝、线束或插接器、逆变器水泵总成、逆变器冷却系统、逆变器总成、动力控制单元及传动桥总成等存在故障。维修人员进行以下检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①检查发动机室2号继电器盒的DC/DC IGC丁熔丝未见异常。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②检查发动机室2号继电器盒的IGCT MAIN熔丝未见异常。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＠检查发动机室继电器盒和接线盒总成的DC/DC-S熔丝未见异常。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④检查发动机控制单元插接器未见异常。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⑥检查带转换器的逆变器总成插接器，未见异常。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⑥检查熔丝盒内的DC/DC熔丝，未见异常。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⑦拆下逆变器上盖，用万用表测量逆变器绝缘电阻，与规定值比对，未见异常。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⑧检查AMD端子电压与辅助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电压相同，符合规定，检查AMD连接线，安装正常。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⑨测量逆变器“A13-3”与车身搭铁电压与辅助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电压相同，符合规定。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⑩测量逆变器“A13-1”与车身搭铁电压与辅助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电压相同，符合规定。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11测量逆变器“Al 3-5”与车身搭铁电阻130Ω，符合规定。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12测量行李舱内的辅助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为11.2 V，规定电压为13.01～15.0 V；并联一块12 V蓄电池，车辆可以启动行驶，但故障灯依然点亮。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故障排除：根据维修手册提示，更换逆变器总成（图1），试车一切正常，故障排除。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E1BEF"/>
    <w:rsid w:val="673E1BEF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2018-11-22T05:59:00Z</dcterms:created>
  <dc:creator>飞沙疯中转</dc:creator>
  <cp:lastModifiedBy>飞沙疯中转</cp:lastModifiedBy>
  <dcterms:modified xsi:type="dcterms:W3CDTF">2018-11-22T06:00:25Z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