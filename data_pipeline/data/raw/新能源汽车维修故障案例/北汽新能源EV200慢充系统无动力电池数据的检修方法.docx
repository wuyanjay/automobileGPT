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北汽新能源EV200慢充系统</w:t>
      </w: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无动力电池数据的检修方法</w:t>
      </w:r>
    </w:p>
    <w:p>
      <w:pPr>
        <w:jc w:val="left"/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对车载充电机的数据进行分析时，如果系统中没有显示动力电池的数据，则应检测充电唤醒信号及仪表充电指示灯是否点亮。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（1）如果充电指示灯不点亮，则检查前机舱低压电器盒FB02保险丝是否损坏。如损坏，则需对低压电机线束进行检测；如未损坏，则检查保险丝低压供电。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（2）如果低压供电无电压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，则测量保险丝盒的供电端子与FB02保险丝。如不导通则更换低压电器盒，导通检查低压主保险。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（3）如果低压供电有电压，则检测FB02保险丝与保险丝盒背面A6插接件的A8端子导通情况。如果不导通，则更换低压电器盒；导通则检查低压电机线束。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（4）检测低压电机线束前机舱低压电器盒黑色插接件J6的A8脚与车载充电机的低压插接件16脚的导通情况。如果不导通，则检查线束，进行线束修复或更换；如果导通并插接件端子良好，则继续检测唤醒信号。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（5）检测低压线束车载充电机的低压插接件15脚与正常控制器VCU插接件的113脚的导通情况。如果不导通，则检查线束，必要时进行修复或更换；如果导通并插接件端子良好，则继续检测唤醒信号。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（6）连接好低压线束，在充电状态下测量VCU插接件113脚的电压情况。如果无电压，则更换充电机；如果VCU插接件113脚有电压，且线束恢复后，仍然没有充电指示，则检查充电连接确认信号。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（7）连接好低压线束，在充电状态下测量VCU插接件36月却的电压情况，正常情况下，该电压应低于0.5V，否则，应检查充电线束和车载充电机。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（8）检查动力电池唤醒信号，检测整车控制器插接件81脚与动力电池低压插接件C脚的导通情况。如果不导通，则检查线束，必要时进行修复或更换；如果导通，则继续检查线束。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（9）检查动力电池总负继电器控制信号。检测整车控制器插接件97脚与动力电池低压插接件F脚的导通情况，如果不导通，则检查线束，必要时进行修复或更换；如果导通，则继续检查线束。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（10）线束安装好，在充电状态下，检测动力电池低压插接件C脚的唤醒信号电压，正常情况下该电压值应为12V（与低压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电压一致）。否则，应检查整车控制器供电，读取整车控制器故障码。如果动力电池低压插接件C脚无唤醒信号电压，则更换整车控制器测试。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474AF4"/>
    <w:rsid w:val="0E474AF4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2018-11-22T01:59:00Z</dcterms:created>
  <dc:creator>飞沙疯中转</dc:creator>
  <cp:lastModifiedBy>飞沙疯中转</cp:lastModifiedBy>
  <dcterms:modified xsi:type="dcterms:W3CDTF">2018-11-22T02:00:02Z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