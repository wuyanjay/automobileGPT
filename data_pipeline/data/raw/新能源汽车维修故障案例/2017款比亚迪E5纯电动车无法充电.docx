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2017款比亚迪E5纯电动车无法充电</w:t>
      </w:r>
    </w:p>
    <w:p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一辆2017款比亚迪E5纯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。该车断开电源开关（OFF挡），打开前充电舱并连接便携式220 V交流充电枪，组合仪表动力电池充电连接指示灯点亮，显示充电连接中，但无充电连接成功显示，交流充电无法完成，车辆无其他故障。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故障诊断：</w:t>
      </w:r>
    </w:p>
    <w:p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接车后首先验证故障现象，车辆连接充电枪后仪表充电连接指示灯点亮，但并未听见前舱高压总成内部车载充电机散热风扇运行的声音（正常工作时应伴有车载充电机散热风扇声），仪表屏幕一直显示充电连接中，未显示充电成功信息，这表明车辆并没有进行充电。车辆可以正常启动完成高压上电，仪表OK灯点亮，并未见其他故障灯点亮。根据故障现象可以初步排除动力电池故障（电池处于可充电状态，SOC为46%）、高压互锁线路故障、高压系统漏电故障等。然后连接道通MS908解码器，扫描控制单元，无故障代码存储；读取车载充电机模块相关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"http://www.gzweix.com/search.asp?word=%CA%FD%BE%DD%C1%F7&amp;m=1&amp;searchbtn2=%BF%AA%CA%BC%CB%D1%CB%F7"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数据流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，也未见异常，这说明控制单元工作正常。分析认为故障应该出在交流充电系统上。</w:t>
      </w:r>
    </w:p>
    <w:p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根据工作原理分析，当高压总成内充电枪触发单元通过与充电枪连接端子CC与端子PE检测到充电连接装置内的电阻Rc后（确定充电连接装置额定容量），拉低充电连接信号，BMS模块控制车辆低压供电线路IG3继电器吸合给相关部件提供电源，当BMS得电后执行充电程序并拉低仪表充电指示灯信号，仪表充电连接指示灯点亮。因此，测量充电枪端子CC与端子PE之间的电阻，为681Ω，正常，因为仪表充电连接指示灯可正常点亮，据此分析端子CC与端子PE的连接信号正常。由于比亚迪E5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带有预约充电功能，预约充电服务器集成在仪表控制单元内，在充电连接过程中，车载充电机需要通过CAN总线接收到仪表控制单元发来的确认充电报文信息，在确认当前无预约充电设置后，才能执行实时充电动作，充电成功后组合仪表才会显示正在充电中的信息。分析认为，如果预约充电功能误触发也有可能对充电造成影响。对仪表控制单元进行恢复默认设置操作，并查看预约充电功能状态，为关闭状态，然后对车辆进行重新充电，故障现象依旧。</w:t>
      </w:r>
    </w:p>
    <w:p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根据充电系统工作原理分析，认为故障很可能为交流充电控制导引电路存在连接线路故障、供电控制装置故障或车辆充电控制装置故障。查阅《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传导充电系统》（GB/T 18487.1-2015），该标准中给出的交流充电控制导引电路原理如图2所示，其工作原理为：当充电接口已完全连接，则开关从＋12 V连接状态切换至PWM信号（脉冲宽度调制信号），供电控制装置通过测量检测点1的电压值变化来判断充电连接装置是否完全连接，车辆控制装置通过测量检测点2位置的PWM信号来判断供电设备的供电能力，确认充电连接装置已完全连接。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用万用表测量充电枪端子PE与端子CP之间的电压为12V，端子L与端子N之间的电压为0V，初步判断供电设备正常；查阅维修手册，找到交流充电电路，用万用表测量交流充电口线束端导线连接器B53（B）端子1与高压电控总成导线连接器B28（A）端子47之间的导通情况，发现CP连接线束断路；在前舱位置找到导线连接器BJB01（A），发现端子12退缩，从而导致CP信号在充电连接过程中断掉，出现无法充电的故障。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排除：处理导线连接器BJB01（A）端子12，测量导线连接器B53（B）端子1与B28（A）端子47之间的电阻，为0.2Ω，正常。再次对车辆进行充电，仪表显示正在充电的信息，有充电功率和预计充电时间显示，充电正常，故障排除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BF4050"/>
    <w:rsid w:val="43BF4050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2018-11-22T01:51:00Z</dcterms:created>
  <dc:creator>飞沙疯中转</dc:creator>
  <cp:lastModifiedBy>飞沙疯中转</cp:lastModifiedBy>
  <dcterms:modified xsi:type="dcterms:W3CDTF">2018-11-22T01:55:10Z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