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奥迪A8混合动力更换J393无法编码</w:t>
      </w:r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  <w:t>故障检修</w:t>
      </w:r>
    </w:p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一辆行驶里程约7600km的2013年奥迪A8（D4）轿车。该车由于后卷帘不工作，更换J393。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   故障诊断：用ODIS诊断仪进诊断功能，选择测试计划：车身一常规车身一具有自诊断能力的系统一46舒适系统一更新控制单元。按照引导功能走下，选择旧控制单元在车上，诊断仪读取通道匹配值输出。匹配值读数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通道1：34784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通道2：32864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通道3：32864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通道4：32864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通道14：200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通道15：200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通道21：2071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通道60：15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通道61：12287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通道62：65535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通道63：168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通道64：40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通道66：无匹配值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然后拆下旧控制单元，为了避免在拆卸控制单元时出现故障存储条目，按以下顺序拔下各个插头：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1．黑色插头17针3排；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2．棕色插头17针3排；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3．其余插头。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在安装控制单元时，按照相反顺序重新连接各个插头。更新控制单元后按照引导匹配防盗系统，因为手头上只有一把钥匙，所以选择只匹配一把钥匙。匹配好后解除部件保护，然后对控制单元进行编码，诊断仪显示无须测量（也就是编码正确无须更改），测试计划结束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这是车辆出现多个故障无法感应钥匙，尾箱不能关闭，室内灯常亮，后卷帘无法使用，仪表上黄色电池灯亮起，诊断仪检测到有故障记录46舒适系统未编码。读取46编码全部为0，手动编码也无法进行。怀疑电量不够导致，如实对车辆进行充电，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"http://www.gzweix.com/article/sort0253/sort0254/sort0529/_blank"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车辆充电流程如下；打开点火开关，将充电器连接上车辆，关闭点火开关，等待2min，然后再打开点火开关，仪表上显示正在形成启动能力。再次通过诊断仪实际值与规定值对比，编码无法进行，手动编码也无法进行。此时维修陷入困境，忽然想起以前有些功能用ODIS诊断仪是无法进行的（因为ODIS诊断仪才开发出来，有些功能没有完善），需要用VAS诊断仪才可以。抱着试试看的心态用VAS诊断仪对46进行手动编码，果然可以进行，重新编码后故障消失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440"/>
    <w:rsid w:val="00912440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2018-11-22T06:16:00Z</dcterms:created>
  <dc:creator>飞沙疯中转</dc:creator>
  <cp:lastModifiedBy>飞沙疯中转</cp:lastModifiedBy>
  <dcterms:modified xsi:type="dcterms:W3CDTF">2018-11-22T06:17:06Z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