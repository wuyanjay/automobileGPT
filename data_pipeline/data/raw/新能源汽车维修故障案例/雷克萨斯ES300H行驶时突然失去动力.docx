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雷克萨斯ES300H行驶时突然失去动力、显示屏显示“检查混合动力系统”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一辆行驶里程约3000 km的雷克萨斯ES300H混合动力轿车。客户反映：该车行驶中突然失去动力，且中央信息显示屏显示“检查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系统”，重新启动车辆，无任何反应。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故障诊断：接车后试车，首先将电源模式切换至IG ON状态，组合仪表能正常点亮，且多个故障指示灯点亮，同时中央信息显示屏显示“检查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系统”；踩下制动踏板并按下启动按钮，电源模式直接切换至OFF状态，而正常情况下此时组合仪表上的READY指示灯应点亮。用故障检测仪检查，在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系统中读得故障代码P0A94，含义为DC/DC变换器性能，且无法清除。查看故障代码POA94的停帧数据，发现详细代码I （Detail Code 1）为127，含义为增压转换器过电压信号检测（由于系统故障弓｝起的过电压）。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增压转换器将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244.8 V的直流电压增压（最大值约为650 V ），然后逆变器将增压后的直流电压转换为交流电压，用于驱动电动机／发电机（MG1和MG2 ）；当电动机／发电机作为发电机工作时，产生的交流电压通过逆变器转换成直流电压，然后增压转换器将该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"http://www.gzweix.com/article/sort0253/sort0550/info-302672.html"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电压降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至244.8 V左右，用于对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充电。带转换器的逆变器总成使用内置于增压转换器中的电压传感器（VL）检测增压前的电压，使用内置于逆变器中的电压传感器（VH）检测增压后的电压，然后对比增压前后的电压，控制增压转换器将电压转换至目标电压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仔细分析故障代码P0A94的停帧数据，可知故障发生时车速（Vehicle Spd）为68 km/h左右，换挡杆位置（ShiftSensor Shift Pos）处于D挡，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电压（PowerResource VB）为280 V左右，预充电主继电器状态（SMRPStatus）为OFF，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正极侧主继电器状态（SMRB Status）和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负极侧主继电器状态（SMRG Status）均为ON，以上数据均无异常，但增压前的电压（VL-Voltage Before Boosting）由286 V突然升高至440 V，接着又再降低至0V，异常，正常情况下增压前的电压应与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电压基本相同。查看维修资料，得知可能的故障部位有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接线盒、带转换器的逆变器总成、维修塞把手、传动桥、发电机／电动机线束及动力管理控制单元等。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将电源模式切换至OFF状态；断开辅助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负极接线；佩戴绝缘手套，拆下维修塞把手并将其放入自己的口袋（防止在维修时，其他维修人员将其意外重新连接）；至少等待10 min，让带转换器的逆变器总成内的高压电容充分放电；用万用表电压挡（量程要大于750 V ）测量带转换器的逆变器总成高压正、负极上的电压，确定电压为0v后再进行诊断作业。把电源模式切换至IG ON状态，查看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"http://www.gzweix.com/search.asp?word=%CA%FD%BE%DD%C1%F7&amp;m=1&amp;searchbtn2=%BF%AA%CA%BC%CB%D1%CB%F7"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数据流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，发现SMRG的状态为ON，异常，正常情况下此时3个高压系统主继电器（均安装在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接线盒上）的状态均应为OFF;根据图4测量动力管理控制单元端子2上的电压，为12V，异常，正常情况下应为0 V;脱开动力管理控制单元导线连接器H1，测量其端子2与搭铁间的电阻，为∞，异常，正常情况下应该为25Ω～59Ω；脱开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接线盒导线连接器Q6，测量其端子3与搭铁间的电阻，为32Ω，正常。诊断至此，可知动力管理控制单元导线连接器H1端子2与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接线盒导线连接器Q6端子3间的线路断路。进一步检查发现，导线连接器HQ2端子7与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接线盒导线连接器Q6端子3间的线路断路，分析认为，该导线断路是由维修人员在加装迎宾踏板时，为寻找门灯控制开关信号线破线检测引起的。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故障排除：修复断路的导线后试车，车辆能顺利启动，故障排除。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故障总结：动力管理控制单元通过检测SMR控制线路上的电位来判断其状态，当电源模式为IG ON状态时，SMR控制线上为低电位（0 V），此时3个继电器的状态均为OFF;当某个SMR控制线路断路或对电源短路时，SMR控制线上为高电位（12 V），此时相应SMR的状态为ON;当某个SMR控制线路对搭铁短路时，在电源模式为IG ON状态时，SMR的状态为OFF，看不出异常，而一旦踩下制动踏板并按下启动按钮，此时动力管理控制单元输出高电位，检测到异常后停止供电，并存储相关故障代码。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C63BD8"/>
    <w:rsid w:val="34C63BD8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2018-11-22T05:56:00Z</dcterms:created>
  <dc:creator>飞沙疯中转</dc:creator>
  <cp:lastModifiedBy>飞沙疯中转</cp:lastModifiedBy>
  <dcterms:modified xsi:type="dcterms:W3CDTF">2018-11-22T05:59:41Z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