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青年jNP6 123BEV型纯电动客车无法充电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一辆青年jNP6 123BEV型纯电动客车。该车在某充电架下均无法充电，在其他充电架下均可正常充电。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故障诊断：分析故障现象，可以确定是充电架存在故障。检查充电架的充电模组柜，读取故障信息，显示存在充电模组通信故障；打开充电模组柜门，发现充电模组柜门左侧的有20个充电模块，其中8个充电模块显示E31图1）。查看维修资料得知，E31为输出欠压故障，其原因多数为充电模块内部熔丝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关闭充电架的输入电源，打开充电模组柜的后门，发现充电架模组后部线路烧损严重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故障排除：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更换报E31故障的充电模块，并修复充电模组后部的线路后进行充电测试，发现充电架能够给车辆充电，故障排除。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C3813"/>
    <w:rsid w:val="1F7C3813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2018-11-22T02:33:00Z</dcterms:created>
  <dc:creator>飞沙疯中转</dc:creator>
  <cp:lastModifiedBy>飞沙疯中转</cp:lastModifiedBy>
  <dcterms:modified xsi:type="dcterms:W3CDTF">2018-11-22T02:34:27Z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