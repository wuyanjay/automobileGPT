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比亚迪F3DM电动汽车充电困难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问：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2010年购买的比亚迪F3DM第一代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"http://www.gzweix.com/search.asp?word=%B5%E7%B6%AF%C6%FB%B3%B5&amp;m=1&amp;searchbtn2=%BF%AA%CA%BC%CB%D1%CB%F7" \t "http://www.gzweix.com/article/sort0253/sort0550/_blank"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电动汽车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，现在遇到充电困难的问题。原先的充电桩是企业自己设计的，不符合国际充电桩的标准。现在南方电网将它换成了国际版的充电桩，就遇到新充电插头与F3DM电动汽车原先的插座不符合的问题。我问询南方电网，也求教于比亚迪厂家和4S店，均没有得到具体确切的回复。只得自己买来标准的充电插座来改装，但又遇到新的麻烦！原先车上的充电桩的插头只有3条线，但现标准的充电插头却有5条线，不知如何接线才能充电？“F3DM”虽销量不大，毕竟这是比亚迪电动轿车中最早的一批，车龄远没到报废的年份，现急切的期盼能解决这个充电的难题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答：</w:t>
      </w:r>
      <w:r>
        <w:rPr>
          <w:rStyle w:val="4"/>
          <w:rFonts w:hint="eastAsia" w:asciiTheme="minorEastAsia" w:hAnsi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比亚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迪F3DM车上的充电线，是交流220V，只有3条线：火线、零线和接零保护线。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新标准的充电采取7孔5线充电插座，是3粗2细共5条线制的（图1），3条粗线是交流220V的。火线L、零线N、黄／绿色的尸任接零保护线，还有2条细线是用于监测是否在充电，分别是CP线和CC线，称为充电确认线。这些线的代号均在插座上可细找到。插座上还预留了多余的2个插孔，用于不同的设计和备用，并不是每个孔都有作用。当前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"http://www.gzweix.com/search.asp?word=%B5%E7%B6%AF%C6%FB%B3%B5&amp;m=1&amp;searchbtn2=%BF%AA%CA%BC%CB%D1%CB%F7" \t "http://www.gzweix.com/article/sort0253/sort0550/_blank"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电动汽车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的充电分为交流充电及直流充电两种，交流充电属普通充电，多使用220V交流电源；直流充电属于快速充电，使用较高的直流电压，装置的是国标9孔接口。而220V交流充电则为标准的7孔插座，其中只用了5条线。</w:t>
      </w:r>
    </w:p>
    <w:p>
      <w:pPr>
        <w:pStyle w:val="2"/>
        <w:keepNext w:val="0"/>
        <w:keepLines w:val="0"/>
        <w:widowControl/>
        <w:suppressLineNumbers w:val="0"/>
        <w:wordWrap w:val="0"/>
        <w:spacing w:before="20" w:beforeAutospacing="0" w:after="20" w:afterAutospacing="0" w:line="270" w:lineRule="atLeast"/>
        <w:ind w:left="200" w:right="200"/>
        <w:rPr>
          <w:rFonts w:hint="eastAsia" w:asciiTheme="minorEastAsia" w:hAnsiTheme="minorEastAsia" w:eastAsiaTheme="minorEastAsia" w:cstheme="minorEastAsia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"http://www.gzweix.com/search.asp?word=%B5%E7%B6%AF%C6%FB%B3%B5&amp;m=1&amp;searchbtn2=%BF%AA%CA%BC%CB%D1%CB%F7" \t "http://www.gzweix.com/article/sort0253/sort0550/_blank"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电动汽车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用的新标准插座上，可用1个便宜的1W～2W的1 000Ω的电阻，并接在“CID”线与较粗的“PE”黄／绿色接零保护线之间，用绝缘胶带包好。还有一条细的CC线，也用胶带单独分别包起即可。经过这样的处理，新标准插座上会产生一个极微小的触发电流，新充电桩即能产生应答信号，这样问题就可解决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wordWrap w:val="0"/>
        <w:spacing w:before="150" w:beforeAutospacing="0" w:after="150" w:afterAutospacing="0" w:line="1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</w:rPr>
      </w:pP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D07955"/>
    <w:rsid w:val="27D07955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2018-11-22T06:27:00Z</dcterms:created>
  <dc:creator>飞沙疯中转</dc:creator>
  <cp:lastModifiedBy>飞沙疯中转</cp:lastModifiedBy>
  <dcterms:modified xsi:type="dcterms:W3CDTF">2018-11-22T06:28:38Z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