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本田思域混合动力车EPS（动力转向电控系统）故障诊断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故障码检修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 1. DTC 11 -01：IG1端子电压低/高（初始诊断）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④等待至少60s。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⑨测量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控制装置插头D（28芯）的16号端子与车身地线之间的电压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8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电压是否在9. 63～16. 6V之间？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否----如果无电压或电压低于规定值，则排除发动机盖下保险／继电器盒内的4号保险丝（7. 5A）与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控制装置之间导线的断路故障或高电阻故障。如果导线正常，则检查12V蓄电池。如果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正常，则排除充电系统指示灯电路故障。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2. DTC 11 -02: IG1端子电压低/高（常规诊断）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④等待至少60s。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⑨测量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控制装置插头D（28芯）的16号端子与车身地线之间的电压。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电压是否在9. 20～17. 4V之间？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否----如果无电压或电压低于规定值，则排除发动机盖下保险／继电器盒内的4号保险丝（7. 5A）与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控制装置之间导线的断路故障或高电阻故障。如果导线正常，则检查12V蓄电池。如果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正常，则排除充电系统指示灯电路故障。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3. DTC 12 -01：VBU电压低/高（常规诊断）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④使用HDS检查数据表（DATA LIST）中的电压（VOLTAGE）.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电压是否为9. 2～17. 4V？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是----检查端子是否松动或连接木良。如果连接正常，则此时系统正常。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⑥检查发动机盖下保险继电器盒内的1号保险丝（70A）。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保险丝是否正常？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是----重新安装保险丝，并进行第⑦步。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否----更换保险丝并重新检查。如果保险丝熔断，则检查此保险丝电路中接车身地线是否短路。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控制装置插头A（2芯）与插头D（28芯）。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⑧测量EP S控制装置插头A（2芯）的2号端子与车身地线之间的电压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控制装置与发动机盖下保险继电器盒内1号保险丝（70A）之间导线的断路故障。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4. DTC 21 -01：车速信号变化过大（常规诊断）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  DTC 21 -02：车速与发动机转速信号对比（常规诊断）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②举升起车辆前部，并使用安全支架将其支撑在适当位置，并允许所有车轮自由转动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③将HDS连接至数据传输插头（DLC）。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④启动发动机，在D挡位测试车辆。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⑤使用HDS检查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数据表（DATA LIST）中的车速（VEHICLE SPEED）。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是否显示车速？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否----进行第⑥步。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⑥使用HDS检查自动变速箱系统中的DTC。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是否显示DTC0721或DTC0722？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是----排除显示的DTC故障。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否----进行第⑦步。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⑦启动发动机，并检查转速表。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转速表是否运转正常？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是----进行第⑧步。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否----排除仪表控制模块故障。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⑨使用HDS短接SCS线。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⑩断开PCM插头A（44芯）与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控制装置插头D（28芯）1号端子与PCM插头A（44芯）36号端子之间的导通性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是----进行第12步。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控制装置与PCM导线之间的断路故障。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控制装置插头D（28芯；15号端子与PCM插头A（44芯）37号端子之间的导通性。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控制装置与PCM导线之间的断路故障。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5. DTC 22 -01：发动机转速信号（初始诊断）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说明：如果MIL指示灯点亮，则首先排除燃油与排放系统故障。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②将HDS连接至数据传输插头（DLC） 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④使用HDS检查数据表（DATA LIST）中的发动机转速（ENGINE SPEED）。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是否显示为0r/min（min-1）？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控制装置插头D（28芯）3号端子与车身地线之间的导通性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96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否----进行第⑨步。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控制装置插头D（28芯）的3号端子与车身地线之间的电压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96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控制装置与PCM导线之间的短路故障。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否----进行第11步。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11使用HDS短接SCS线。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12断开PCM插头A（44芯）。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13检查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控制装置插头D（28芯）3号端子与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控制装置插头A（44芯）28号端子之间的导通性。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是----检查PCM插头A（44芯）端子是否松动，如必要进行修理。如果未发现连接不良，则更换PCM。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控制装置与PCM导线之间的断路故障。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6. DTC 32 -01: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控制装置内部电路（电流传感器）（初始诊断）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32 -02: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控制装置内部电路（电流传感器）（常规诊断）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35 -01: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控制装置内部电路（CPU）（初始诊断／常规诊断）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35 -02: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控制装置内部电路（EEPROM）（初始诊断）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35 -04: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控制装置内部电路（CPU通信）（常规诊断）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35 -06: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控制装置内部电路（ITN通信）（常规诊断）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35 -07: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控制装置内部电路（INHL/INHR端口）（初始诊断／常规诊断）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36 -02: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控制装置内部电路（INH输出电路）（初始诊断）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37 -01: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控制装置内部电路（升压电路）（初始诊断）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否----检查端子是否松动或连接不良。如果连接良好，此时系统正常。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32-01、32-02、35-01、35-02、35-04、35-06、35-07、36-02或37-01？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否----排除显示的DTC故障。如果未显示DTC，则此时系统正常。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7. DTC 32 -08：电流传感器（常规诊断）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DTC 32 -09：电流传感器（初始诊断）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④向左或向右转动方向盘，并等待10s或以上。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否----检查端子是否松动或连接不良。如果连接良好，此时系统正常。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32-08或DTC 32-09？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是----进行第⑥步。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否----排除显示的DTC故障。如果未显示DTC，则此时系统正常。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控制装置插头B（2芯）与插头C（2芯）。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控制装置插头B（2芯）与插头C（2芯）端子之间的导通性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3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否----进行第⑨步。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⑨断开电机1芯插头与电机2芯插头。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⑩在发动机侧，检查电机1芯插头与电机2芯插头端子之间的导通性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控制装置与电机之间导线的断路故障。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否----电机导线断路故障，或电机内部电路故障，更换电机。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8. DTC 33 -01：下部FET卡滞在接通位置（初始诊断）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  DTC 33 -06：下部FET卡滞在接通位置（常规诊断）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33-01或33-06？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否----排除显示的DTC故障。如果未显示DTC，则此时系统正常。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控制装置插头B（2芯）与插头C（2芯）。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⑦分别检查车身地线与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控制装置插头B（2芯）1号端子、插头C（2芯）1号端子与插头C（2芯）2号端子之间的导通性。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是----进行第⑧步。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⑧断开电机1芯插头与电机2芯插头。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⑨分别检查车身地线与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控制装置插头B（2芯）1号端子、插头C（2芯）1号端子与插头C（2芯）2号端子之间的导通性。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控制装置与电机之间的接地短路故障。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否----电机导线接电源短路故障，或电机内部电路故障，更换电机。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527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9. DTC 32 -02：上部FET卡滞在接通位置（初始诊断）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DTC 33 -07：上部FET卡滞在接通位置（常规诊断）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33-02或33-07？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否----排除显示的DTC故障。如果未显示DTC，则此时系统正常。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控制装置插头B（2芯）与插头C（2芯）。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⑧分别测量车身地线与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控制装置插头B（2芯）1号端子、插头C（2芯）1号端子与插头C（2芯）2号端子之间的电压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是----进行第⑨步。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⑩断开电机1芯插头与电机2芯插头。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12分别测量车身地线与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控制装置插头B（2芯）1号端子、插头C（2芯）1号端子与插头C（2芯）2号端子之间的电压。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控制装置与电机之间的电源接地短路故障。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否----电机导线接电源短路故障，或电机内部电路故障，更换电机。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10. DTC 34 -01：电源继电器卡滞在接通位置（点火开关关闭）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是否显示DTC 34-01？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否----排除显示的DTC故障。如果未显示DTC，则此时系统正常。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11. DTC 34 -02：电源继电器卡滞在接通位置（初始诊断）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否----检查端子是否松动或连接不良。如果连接正常。则此时系统正常。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是否显示DTC 34-02？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否----排除显示的DTC故障。如果未显示DTC。则此时系统正常。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控制装置插头B（2芯）和插头C（2芯）。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⑧分别测量车身地线与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控制装置插头B（2芯）的1号端子、插头C（2芯）的1号端子及插头C（2芯）的2号端子之间的电压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是否为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电压？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控制装置与电机之间导线接电源的短路故障。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12. DTC 35 -03: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CPU）（初始诊断）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 DTC 35 -05: 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控制装置内部电路（电机／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CPU）（初始诊断）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⑤等待10s或以上。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35-03或35-05？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否----排除显示的DTC故障。如果未显示DTC，则此时系统正常。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13. DTC 51 -01：扭矩传感器电压低／高．（VT1与VT2 ）（常规诊断）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②将HDS连接至数据传输插头（DLC）。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④使用HDS在数据表（DATA LIST）中检查ADVT1。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电压是否为0. 90～3. 55V？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否----进行第⑥步。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⑤使用HDS在数据表（DATA LIST）中检查ADVT2。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电压是否为1. 02～3. 73V？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否----进行第⑥步。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⑧测量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控制装置插头D（28芯）9号端子与10号端子之间的电阻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电阻是否为12-～15Ω？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是----进行第⑨步。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否----进行第13步。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⑨测量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控制装置插头D（28芯）8号端子与9号端子之间的电阻。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电阻是否为12-～15Ω？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是----进行第⑩步。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否----进行第15步。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控制装置插头D（28芯）9号端子与车身地线之间的导通性。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是----进行第11步。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11从转向机上断开扭矩传感器3芯插头。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控制装置插头D（28芯）9号端子与车身地线之间的导通性。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是----排除扭矩传感器与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控制装置导线之间的接地短路故障。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否----扭矩传感器故障（传感器内部电路短路），更换转向机。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13从转向机上断开扭矩传感器3芯插头。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14在传感器侧，测量扭矩传感器1号端子与2号端子之间的电阻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527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电阻是否为12～15Ω？扭矩传感器3芯插头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是----排除扭矩传感器中扭矩传感器与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控制装置粉红色与蓝色／红色导线之间的断路或短路故障。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否----扭矩传感器故障（传感器内部电路短路），更换转向机。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15从转向机上断开扭矩传感器3芯插头。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16在传感器侧，测量扭矩传感器2号端子与3号端子之间的电阻。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电阻是否为12～15Ω？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是----排除扭矩传感器中扭矩传感器与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控制装置白色／绿色与蓝色／红色导线之间的断路或短路故障。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否----扭矩传感器故障（传感器内部电路短路），更换转向机。</w:t>
      </w:r>
    </w:p>
    <w:p>
      <w:pPr>
        <w:ind w:firstLine="553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14. DTC 51 -02：扭矩传感器（VT3差速器放大功能）（初始诊断）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51 -03：扭矩传感器（VT1、 VT2速度变化）（常规诊断）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51 -06：扭矩传感器（VT1、VT2平均）（常规诊断）</w:t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   DTC 51-07：扭矩传感器（VT1、VT2初始检查）（初始诊断）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③打开点火开关至ON（II）。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是----进行第④步。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否----检查端子是否松动或连接不良。如果连接正常，则此时系统正常。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51-02、51-03、51-06或51-07？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否----排除显示的DTC故障。如果未显示DTC，则此时系统正常。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⑦测量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控制装置插头D（28芯）9号端子与10号端子之间的电阻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89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电阻是否为12～15Ω？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是----进行第⑧步。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否----进行第12步。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⑧测量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控制装置插头D（28芯）8号端子与9号端子之间的电阻。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电阻是否为12～15Ω？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是----进行第⑨步。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否----进行第14步。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控制装置插头D（28芯）9号端子与车身地线之间的导通性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60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是----进行第⑩步。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⑩从转向机上断开扭矩传感器3芯插头。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控制装置插头D（28芯）9号端子与车身地线之间的导通性。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是----排除扭矩传感器与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控制装置导线之间的接地短路故障。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否----扭矩传感器故障（传感器内部电路短路），更换转向机。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12从转向机上断开扭矩传感器3芯插头。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13在传感器侧，测量扭矩传感器1号端子与2号端子之间的电阻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电阻是否为12～15Ω？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是----排除扭矩传感器中扭矩传感器与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控制装置粉红色与蓝色／红色导线之间的断路或短路故障。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否----扭矩传感器故障（传感器内部电路短路），更换转向机。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14从转向机上断开扭矩传感器3芯插头。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15在传感器侧，测量扭矩传感器2号端子与3号端子之间的电阻。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电阻是否为12～15Ω？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是----排除扭矩传感器中扭矩传感器与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控制装置蓝色／红色与白色／绿色导线之间的断路或短路故障。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否----扭矩传感器故障（传感器内部电路短路），更换转向机。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lang w:eastAsia="zh-CN"/>
        </w:rPr>
      </w:pPr>
      <w:r>
        <w:rPr>
          <w:rStyle w:val="4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15. DTC 61 -04：电机线束断路腹路（转向诊断）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①使用HDS清除DTC。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②关闭点火开关。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③启动发动机。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④向左或向右转动方向盘，并等待10s或以上。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指示灯是否点亮？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是----进行第⑤步。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否----检查端子是否松动或连接不良。如果连接良好，此时系统正常。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⑤使用HDS检查DTC。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是否显示为DTC 61-04？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是----进行第⑥步。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否----排除DTC故障。如果未显示DTC，则此时系统正常。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⑥关闭点火开关。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⑦断开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控制装置插头B（2芯）与插头C（2芯）。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⑧检查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控制装置插头B（2芯）与插头C（2芯）之间的导通性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tabs>
          <w:tab w:val="left" w:pos="524"/>
        </w:tabs>
        <w:ind w:firstLine="567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是----进行第⑨步。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否----进行第12步。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⑨分别检查车身地线与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控制装置插头B（2芯）1号端子、插头C（2芯）1号端子与插头C（2芯）2号端子之间的导通性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tabs>
          <w:tab w:val="left" w:pos="524"/>
        </w:tabs>
        <w:ind w:firstLine="567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是----进行第⑩步。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否----检查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控制装置插头端子是否松动，如必要进行修理。如果未发现连接不良，则更换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⑩断开电机1芯插头与电机2芯插头。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11分别检查车身地线与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控制装置插头B（2芯）1号端子、插头C（2芯）1号端子与插头C（2芯）2号端子之间的导通性。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控制装置与电机之间的接地短路故障。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否----电机导线接电源短路故障，或电机内部电路故障，更换电机。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12断开电机1芯插头与电机2芯插头。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13在电机侧，分别检查电机1芯插头与2芯插头下列端子之间的导通性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96" w:firstLineChars="0"/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是否导通？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是----排除之间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"http://www.gzweix.com/article/zt/zt-auto9/index_1.html"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"http://www.gzweix.com/article/sort0253/sort0550/info-279731.html" \t "http://www.gzweix.com/article/sort0253/sort0487/_blank"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EPS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控制装置与电机导线之间的断路故障。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否----电机导线断路故障、或电机内部电路故障，更换电机。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CF07A7"/>
    <w:rsid w:val="35CF07A7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2018-11-22T06:35:00Z</dcterms:created>
  <dc:creator>飞沙疯中转</dc:creator>
  <cp:lastModifiedBy>飞沙疯中转</cp:lastModifiedBy>
  <dcterms:modified xsi:type="dcterms:W3CDTF">2018-11-22T06:41:51Z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