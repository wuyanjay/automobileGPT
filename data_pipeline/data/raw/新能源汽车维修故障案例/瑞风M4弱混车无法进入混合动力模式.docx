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瑞风M4弱混车无法进入混合动力模式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  <w:r>
        <w:rPr>
          <w:rFonts w:hint="eastAsia" w:asciiTheme="minorEastAsia" w:hAnsi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一辆行驶里程约1.6万km的瑞风M4弱混汽车。该车在行驶中无法进入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模式，且发动机起停功能失效，仪表盘上的EPC灯及充电指示灯长亮。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故障诊断：接车后试车验证故障，故障现象确实存在。连接故障检测仪检测，读取到4个故障代码，分别为“P1A17 48V预充失效” “P1A20 12V端电压测量偏差较大”“U0120 BSG CAN通信故障” “U0298 DCDC CAN通信故障”。根据故障代码的提示，结合该车的故障现象分析，认为可能的故障原因有：电路或电器设备对搭铁短路；通信故障；12V蓄电池电量不足；48V铿电池电量不足；DCDC故障。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用故障检测仪读取12V蓄电池剩余电量，显示“剩余电量为70%，可正常预充”，排除12V蓄电池电量低导致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功能失效的可能。检查发动机室内的搭铁并紧固，排除搭铁故障的可能。进一步检查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系统电路，对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系统CAN总线及各导线连接器进行检查，并对接通电源时DCDC等部件的通电顺序进行测试，均无异常，排除电路连接不良造成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功能失效的可能。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常规检查结束后，根据故障代码“U0120”和故障代码“U0298”的提示，维修人员推断，可能是BSG或DCDC出了故障。本着先易后难的原则，维修人员更换了DCDC，清除故障代码后试车，行驶中车辆能正常进入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模式，且发动机起停功能恢复正常，EPC灯及充电指示灯不再点亮。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故障排除：更换DCDC，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功能和起停功能均恢复正常，故障排除。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故障分析：该车因DCDC失效，导致48V锂电池控制继电器没有闭合，从而无法给BSG供电，HCU检测到BSG供电异常后通过CAN总线报送错误信号给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"http://www.gzweix.com/article/sort0253/sort0254/sort0648/_blank"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生成故障代码U0120和故障代码U0298，并点亮仪表盘上的EPC灯。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E17E9"/>
    <w:rsid w:val="5C5E17E9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2018-11-22T03:33:00Z</dcterms:created>
  <dc:creator>飞沙疯中转</dc:creator>
  <cp:lastModifiedBy>飞沙疯中转</cp:lastModifiedBy>
  <dcterms:modified xsi:type="dcterms:W3CDTF">2018-11-22T03:41:04Z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