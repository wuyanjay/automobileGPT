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Verdana" w:hAnsi="Verdana" w:eastAsia="宋体" w:cs="Verdan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bookmarkStart w:id="0" w:name="_GoBack"/>
      <w:r>
        <w:rPr>
          <w:rFonts w:hint="eastAsia" w:ascii="Verdana" w:hAnsi="Verdana" w:eastAsia="宋体" w:cs="Verdan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如何保养混合动力车型库存车辆的电池？</w:t>
      </w:r>
    </w:p>
    <w:p>
      <w:pPr>
        <w:jc w:val="left"/>
        <w:rPr>
          <w:rFonts w:hint="eastAsia" w:ascii="Verdana" w:hAnsi="Verdana" w:eastAsia="宋体" w:cs="Verdana"/>
          <w:b/>
          <w:i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1、车辆在4S庖入库储存前，需确保启动铁电池单节电压≥3.3V，动力电池单节电压在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3.30V-3.31V之间；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2、然后用ED400或VDS1000驱动车辆迚入“超低功耗”状态，且车辆按此状态进行储存；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3、所有库存车辆库存时间超过三个月的，需进行一次上OK电操作，且上电时间不少亍10分钟，上电过程不能开启空调、大灯、雨刮等用电设备；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4、所有库存车辆库存时间超过六个月的，需进行整车满充电，再将电量放到SOC为40%-60%进行储存；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5、车辆交付给客户前，4S店需对车辆进行一次满充电。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3E5ABA"/>
    <w:rsid w:val="303E5ABA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2018-11-22T06:50:00Z</dcterms:created>
  <dc:creator>飞沙疯中转</dc:creator>
  <cp:lastModifiedBy>飞沙疯中转</cp:lastModifiedBy>
  <dcterms:modified xsi:type="dcterms:W3CDTF">2018-11-22T06:52:06Z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