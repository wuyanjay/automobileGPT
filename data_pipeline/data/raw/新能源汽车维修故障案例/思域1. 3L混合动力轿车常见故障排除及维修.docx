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思域1. 3L混合动力轿车常见故障排除及维修</w:t>
      </w:r>
    </w:p>
    <w:bookmarkEnd w:id="0"/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1. IMA系统维修前的注意事项</w:t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1） IMA系统（一体式电动机辅助系统）采用高压电路。在维修IMA系统之前，确保断开电路并隔离IMA系统及其相关部件。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）如果12V蓄电池已进行充电，或其导线已经断开，或已经重新设置MCM（电动机控制模块），则起动发动机时，IMA蓄电池电量表（BAT）将不显示充电状态。起动发动机并在驻车档或空档的情况下保持3500～4000r/min的转速，直至电量表（BAT）显示三格电量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3）关闭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模块开关之后，等待5s，然后从12V蓄电池上断开负极导线（PDU电容器发电大约需要5 min）。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4）断开高压导线端子之前，使用电压表测量时，确保端子之间的电压低于30V。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5）当未使用绝缘护套进行部件维修时，一定要使用绝缘工具，以防止短路。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</w:t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2．使用HDS检测DTC</w:t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1）起动发动机并检查IMA系统指示灯。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2）如果IMA系统指示灯持续亮起，则关闭点火开关，然后将HDS连接在位于驾驶人侧仪表板下方的数据传输插头（DLC）上。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3）打开点火开关至ON（II）位置，确保HDS与车辆、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模块与MCM通信。如果未通信，则处理DLC电路故障。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4）在HDS上选择IMA系统。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5）检查并记录故障码（DTC）。同时，还要检查冻结故障数据。然后查看DTC故障，并实施相应的故障处理程序。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</w:t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 3. DTC的清除</w:t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1）打开点火开关至ON（II）位置，不要起动发动机。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2）使用HDS清除DTC。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4</w:t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. IMA系统指示灯电路故障处理</w:t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1）打开点火开关至ON（II）位置，等待2s，并观察IMA系统指示灯。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IMA系统指示灯是否亮起或持续点亮？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是→转至第2）步。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否→IMA系统指示灯电路正常。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2）使用HDS检查临时DTC或DTC。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是否显示临时DTC或DTC？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是→转至显示的DTC故障处理。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否→转至第3）步。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3）进行仪表自诊断功能。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IMA系统指示灯是否闪烁？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是。转至第4）步。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否弓使用运行良好的仪表控制模块替换并重新检查。如果IMA系统指示灯电路正常，  则更换原来的仪表控制模块。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4）检查12V蓄电池端子连接。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连接是否正常？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是→转至第5）步。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否→排除连接故障或更换12V蓄电池。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5）关闭点火开关。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6）关闭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7）拆下IPU盖。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8）断开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模块插头A（40芯）。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9）打开点火开关至ON（II）位置。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10）测量车身搭铁与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模块插头端子A29之间的电压。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是否为12V蓄电池电压？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是→转至第11）步。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否→排除仪表板下熔断器／继电器盒内10号仪表（METER）熔丝（7.5A）与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模块（A29）之间导线的断路或短路故障或更换10号仪表（METER）熔丝（7.5A）。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11）关闭点火开关。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12）重新连接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模块插头A（40芯）。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13）打开点火开关至ON（II）位置。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14）测量车身搭铁与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模块插头端子A2和A3之间的电压。</w:t>
      </w:r>
    </w:p>
    <w:p>
      <w:pPr>
        <w:tabs>
          <w:tab w:val="left" w:pos="696"/>
        </w:tabs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是否为12V蓄电池电压？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是→转至第15）步。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否→转至第17）步。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15）断开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模块插头A（40芯）。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16）分别检查车身搭铁与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模块插头端子A8、A9、A22以及A23之间的导通性。</w:t>
      </w:r>
    </w:p>
    <w:p>
      <w:pPr>
        <w:ind w:firstLine="546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是→如果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模块不是最新版的软件，则升级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模块，或使用运行良好的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模块替换，然后重新检查。如果使用运行良好的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模块后症状／显示消失，则更换原来的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否→排除G902与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模块（A8、A9）之间或G102与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模块（A22、A23）之间导线的断路故障。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17）关闭点火开关。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18）拆下MCM继电器1。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19）检查MCM继电器1。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继电器是否正常？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是→转至第20）步。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否→更换MCM继电器1。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20）分别测量车身搭铁与MCM继电器1的4芯插头2号和4号端子之间的电压。</w:t>
      </w:r>
    </w:p>
    <w:p>
      <w:pPr>
        <w:ind w:firstLine="574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是否为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电压？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是→转至第21）步。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否→排除＋B IMA（7. 5A）与MCM继电器1之间导线的搭铁断路、搭铁短路故障，同时更换＋B IMA熔丝（（7.5A）或排除MCM继电器1、MCM 继电器2与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模块（A2、A3、A11）之间的导线搭铁短路故障。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21）重新安装MCM继电器1。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22）断开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模块插头A（40芯）。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23）打开点火开关至ON（II）位置。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24）测量车身搭铁与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模块插头端子A11之间的电压。</w:t>
      </w:r>
    </w:p>
    <w:p>
      <w:pPr>
        <w:ind w:firstLine="503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是否为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是→转至第25）步。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否→排除MCM继电器1与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模块（All）之间的导线断路故障。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25）关闭点火开关。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26）检查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模块插头端子A2、A3与MCM继电器1的4芯插头1号端子之间的导通性。</w:t>
      </w:r>
    </w:p>
    <w:p>
      <w:pPr>
        <w:ind w:firstLine="539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是→如果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模块不是最新版的软件，则升级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模块，或使用运行良好的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模块替换，然后重新检查。如果使用运行良好的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模块后症状／显示消失，则更换原来的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否→排除MCM继电器1与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模块（A2）之间的导线断路故障。</w:t>
      </w:r>
    </w:p>
    <w:p>
      <w:pPr>
        <w:ind w:firstLine="574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5．充电系统指示灯电路故障</w:t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1）打开点火开关至ON（II）位置。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2）使用HDS检查临时DTC或DTC。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是否显示临时DTC或DTC？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是→进行显示的DTC故障处理。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否→转至第3）步。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3）使用HDS检查DC-DC转换器停止历史记录（HISTORY OF DC-DC CONVERTER STOP）与IPU模块风扇停止历史记录（HISTORY OF IPU MODULE FAN STOP）。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屏幕是否显示关闭（OFF）？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是→转至第4）步。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否→间歇性故障，此时系统正常。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4）关闭点火开关。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5）检查12V蓄电池。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12V蓄电池是否正常？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是→转至第6）步。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否→充电或更换12V蓄电池。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6）打开点火开关至ON（II）位置。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充电系统指示灯是否亮起？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是。转至第7）步。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否。进行仪表自诊断功能。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7）起动发动机。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充电系统指示灯是否熄灭？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是→充电系统指示灯电路正常。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否→转至第8）步。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8）进行仪表自诊断功能。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充电系统指示灯是否闪烁？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是→转至第9）步。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否→使用运行良好的仪表控制模块（转速表），然后重新检查。如果充电系统指示灯电路正常，则更换原来的仪表控制模块（转速表）。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9）怠速运行发动机2min。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10）使用HDS检查临时DTC或DTC。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是否显示临时DTC或DTC？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是→进行显示的DTC故障处理。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否→转至第11）步。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11）观察充电系统指示灯。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充电系统指示灯是否熄灭？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是→根据温度极限值，IMA蓄电池处于临时关闭模式。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否→转至第12）步。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12）使用HDS在数据表（DATA LIST）中检查MPI电压（MPI VOLTAGE）。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是否显示大约为99一210V？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是→检查DC-DC转换器的连接。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否→更换DC-C转换器。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</w:t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 6．制动系统指示灯未熄灭，未存储DTC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1）释放驻车制动。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2）打开点火开关至ON（II）位置。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3）打开点火开关至ON（II）位置时，检查制动系统指示灯几秒。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指示灯是否亮起，然后熄灭？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是→间歇性故障，此时系统正常。检查仪表控制模块（转速表）36芯插头与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"http://www.gzweix.com/article/sort0253/sort0550/info-279529.html"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ABS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调制器控制装置25芯插头端子之间是否连接松动。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否→转至第4）步。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4）使用HDS检查数据表（DATA LIST）中的制动指示灯（BRAKE INDICATOR）。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制动指示灯是否显示关闭？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是→转至第5）步。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"http://www.gzweix.com/article/sort0253/sort0550/info-279529.html"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ABS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调制器控制装置25芯插头处端子是否松动。如有必要，使用运行良好的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"http://www.gzweix.com/article/sort0253/sort0550/info-279529.html"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ABS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调制器控制装置替换并重新测试。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5）关闭点火开关。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6）检查制动缸储液箱内的制动液液位。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制动液液位是否正常？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是→转至第7）步。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否→检查制动片，并添加制动液，然后进行第1）步并重新检查。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7）断开制动液液位开关2芯插头。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8）打开点火开关至ON（II）位置。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制动系统指示灯是否熄灭？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是→更换制动液储液箱管接头（包括制动液液位开关）。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否→转至第9）步。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9）关闭点火开关。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10）断开仪表控制模块（转速表）36芯插头。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11）检查制动液液位开关2芯插头2号端子与车身搭铁之间的导通性。</w:t>
      </w:r>
    </w:p>
    <w:p>
      <w:pPr>
        <w:ind w:firstLine="539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是否导通？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是→排除仪表控制模块（转速表）与制动液液位开关之间导线的车身搭铁短路故障。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否→转至第12）步。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12）重新连接仪表控制模块（转速表））36芯插头。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13）断开驻车制动开关1芯插头。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14）打开点火开关至ON（II）位置。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制动系统指示灯是否熄灭？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是→更换驻车制动开关。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否→转至第15）步。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15）关闭点火开关。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16）断开仪表控制模块（转速表）36芯插头。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17）检查驻车制动开关1芯插头1号端子与车身搭铁之间的导通性。</w:t>
      </w:r>
    </w:p>
    <w:p>
      <w:pPr>
        <w:tabs>
          <w:tab w:val="left" w:pos="610"/>
        </w:tabs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是否导通？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  是→排除仪表控制模块与驻车制动开关导线之间的车身搭铁短路故障。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否→检查仪表控制模块（转速表）36芯插头连接是否松动。如有必要， 则使用运行良好的仪表控制模块（转速表）替换，然后进行第1）步并重新检查。如果处于正常状态，则更换原来的仪表控制模块（转速表）。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B034B4"/>
    <w:rsid w:val="38B034B4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2018-11-22T06:17:00Z</dcterms:created>
  <dc:creator>飞沙疯中转</dc:creator>
  <cp:lastModifiedBy>飞沙疯中转</cp:lastModifiedBy>
  <dcterms:modified xsi:type="dcterms:W3CDTF">2018-11-22T06:20:34Z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