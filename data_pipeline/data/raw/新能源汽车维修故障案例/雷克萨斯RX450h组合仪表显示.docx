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雷克萨斯RX450h组合仪表显示 “检查混合动力系统”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一辆行驶里程约14万km的雷克萨斯RX450h轿车。客户反映：该车在行驶过程中，组合仪表显示 “检查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系统”。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故障诊断：接车后试车，将电源模式切换至ON状态，组合仪表显示“检查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系统”，且黄色三角形的主警告灯点亮。用故障检测仪检测，在动力管理控制单元中读得故障代码P0A80-123，含义为“更换混合型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组”。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该车HV蓄电池为镍氢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，无需外部充电，在行驶过程中，动力管理控制单元将HV蓄电池的SOC（充电状态）控制在恒定水平。如图1所示，HV蓄电池由30个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模块组成，各模块包括8个串联的1.2 V蓄电池单格。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智能单元在15个位置上监视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单元电压，各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单元由2个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模块组成。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查看维修资料得知，故障代码P0A80-123的设置条件为：在规定的8对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单元的电压（表1）中，有1对或多对的差大于0.3 V。产生故障代码P0A80-123的原因可能有：HV蓄电池损坏；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智能单元损坏。如果有1对或几对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单元的电压差大于0.3 V，说明HV蓄电池损坏；如果8对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单元间的电压差均大于0.3 V，说明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智能单元损坏。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查看故障代码P0A80-123停帧数据中V01～V15的数值，发现故障发生时V01与V02、V03与V04、V05与V06、V07与V08及V09与V10的差值均小于0.3 V，而V11与V12、V13与V14及V15与V12的差值均大于0.3 V。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故障排除：更换HV蓄电池后，故障现象消失，故障排除。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83EBC"/>
    <w:rsid w:val="3D583EBC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2018-11-22T04:56:00Z</dcterms:created>
  <dc:creator>飞沙疯中转</dc:creator>
  <cp:lastModifiedBy>飞沙疯中转</cp:lastModifiedBy>
  <dcterms:modified xsi:type="dcterms:W3CDTF">2018-11-22T04:56:56Z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