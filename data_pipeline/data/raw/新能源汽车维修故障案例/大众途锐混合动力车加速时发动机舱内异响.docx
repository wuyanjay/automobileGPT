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大众途锐混合动力车加速时发动机舱内异响</w:t>
      </w:r>
    </w:p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一辆行驶里程约2万km，搭载3.0T发动机和串联式电动机的2012年大众途锐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"http://www.gzweix.com/article/sort0253/sort0254/sort0527/_blank"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型多功能车。用户反映：该车在加速时发动机舱内有异响。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检查分析：维修人员试车，发现该车在加速过程中能够听到类似排气管漏气的声音，但是在怠速状态下，无论怎样加速也听不到这种声音。为了确定声音发出的位置，维修人员决定采用失速试验的方法让问题暴露出来。在发动机加载的情况下，当转速达到1 700 r/min时，声音从冷却系统管路中的一个控制阀发了出来。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由于维修人员在此之前对这种车型接触不多，所以有必要对这个阀的作用进行了解。该车按照温度的不同将冷却系统分成了2个部分。一个是高温系统（图3），负责发动机和电动机的散热；另一个是低温系统，负责增压空气和电动机功率控制器的散热。出现问题的控制阀处于高温冷却系统中，其作用是控制自动变速器油液热交换器中的冷却液流量。它是由真空驱动的气动元件，由于驱动元件中膜片的破裂，使得膜片在动作时发出异常的响声。</w:t>
      </w:r>
    </w:p>
    <w:p>
      <w:pPr>
        <w:jc w:val="left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故障排除：更换冷却液控制阀，故障排除。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1370D"/>
    <w:rsid w:val="3241370D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2018-11-22T06:44:00Z</dcterms:created>
  <dc:creator>飞沙疯中转</dc:creator>
  <cp:lastModifiedBy>飞沙疯中转</cp:lastModifiedBy>
  <dcterms:modified xsi:type="dcterms:W3CDTF">2018-11-22T06:45:25Z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