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丰田凯美瑞混合动力轿车行驶中会突然失去动力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一辆行驶里程约15万km、车型为GTM7251，搭载4AR发动机的2013年广汽丰田凯美瑞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轿车。用户反映：该车有时在行驶中会突然失去动力，重新启动后又能够正常行驶。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检查分析：维修人员试车，暂时未发现异常。用GTS检测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控制单元，发现故障码P0A0F-204----发动机启动失败。查看冻结帧数据，发现故障只出现过一次，而且在故障发生时，2个电机的运转都是正常的。由此可见，问题应该是出在发动机上。推测认为用户所反映的现象是在动力电池电量不足时，本应启动发动机但却启动失败，因此没有了动力输出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清除故障码后试车，发现发动机怠速运转一段时间后自行熄火。这说明故障原因与某些自适应值被清零有关。再次启动发动机观察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，发现熄火是在喷油量大幅增加后出现的，这表明问题与供油不足有关。进一步观察发现，发动机在怠速运转时，空气流量仅为0.41 g/s，异常。拆卸空气流量计检查，发现在敏感元件的表面有棉絮状物（图3），清除后观察车辆数据恢复正常。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故障排除：更换空气滤清器，故障排除。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02D52"/>
    <w:rsid w:val="57902D52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2018-11-22T03:42:00Z</dcterms:created>
  <dc:creator>飞沙疯中转</dc:creator>
  <cp:lastModifiedBy>飞沙疯中转</cp:lastModifiedBy>
  <dcterms:modified xsi:type="dcterms:W3CDTF">2018-11-22T03:43:47Z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