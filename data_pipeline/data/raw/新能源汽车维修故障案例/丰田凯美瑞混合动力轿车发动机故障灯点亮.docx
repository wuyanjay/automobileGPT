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丰田凯美瑞混合动力轿车发动机故障灯点亮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一辆行驶里程约3万km、搭载4AR-FXE发动机和ECVT变速器的2015年丰田凯美瑞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轿车。车主反映：该车辆在市区正常行驶过程中，组合仪表突然报警，出现“检查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系统”的提示信息，同时发动机故障灯点亮。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故障诊断：接车后试车，踩下制动踏板，按下电源开关，车辆进入READY ON状态，组合仪表上辅助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充电指示灯点亮，说明此时辅助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处于不充电状态。连接故障检测仪（GTS），在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系统中读得当前故障代码“POA08-264 DC/DC转换器状态电路”，记录并尝试清除故障代码，故障代码无法清除。查看维修资料得知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根据上述的检查结果，本着由简到繁的诊断原则对故障原因进行逐一排查。首先检查逆变器冷却系统，冷却液量充足；检查逆变器冷却系统软管，无扭曲和阻塞；用故障检测仪对冷却风扇执行动作测试，冷却风扇正常运转，排除逆变器冷却系统故障的可能。将电源开关置于OFF状态，将电缆从辅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负极（－）端子上断开，拆下维修塞把手，等待10 min，用万用表（设定为750 V或更高）测量带转换器的逆变器总成检查点的端子电压为0 V。检查发动机室2号继电器盒上熔丝DC/DC IGCT和熔丝IGCT-MAIN，未见异常；从发动机室继电器盒和接线盒总成拆下熔丝DC/DC-S检查，未见异常。从带转换器的逆变器总成上拆下逆变器上盖（发电机电缆侧）和逆变器上盖（电动机电缆侧），用兆欧计（设定为500 V或更高）测量发电机导线连接器端子I（端子w）、端子2（端子V）、端子3（端子U）与搭铁之间的电阻，均为1.2 MΩ（标准值为1 MΩ或更大），正常；测量电动机导线连接器端子1（端子W）、端子2（端子V）、端子3（端子U）与搭铁之间的电阻，均为1.2 MΩ（标准值为1 MΩ或更大），正常，排除发电机电缆和电动机电缆故障的可能。</w:t>
      </w:r>
      <w:bookmarkStart w:id="0" w:name="_GoBack"/>
      <w:bookmarkEnd w:id="0"/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将电缆连接到辅助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负极（－）端子上，检查AMD端子电压，AMD端子通过发动机室3号线束连接到发动机室继电器盒和接线盒总成内连接器1K端子1，用万用表测量连接器1K端子1的电压，为10.58 V（正常情况下，应与辅助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电压相同，此时测得辅助电池电压为12.48 V），不正常。检查连接器1K无异常，晃动发动机室3号线束，发现连接器1K上的固定螺母有轻微松动，同时端子1的电压发生改变，在10.58 V～12.48 V变化。拆下连接器1K上的固定螺母，发现端子1表面和固定螺母表面都有电弧烧蚀的痕迹，至此，确定故障由连接器虚接所致。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故障排除：用砂纸打磨处理端子1表面和固定螺母表面，并以标准力矩8 N·m拧紧固定螺母，测量连接器端子1的电压，为12.48 V，晃动发动机室3号线束，电压保持不变。清除故障代码后试车，故障现象消失。交车1周后电话回访，车主反映车辆一切正常，故障彻底排除。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A73FE"/>
    <w:rsid w:val="5F9A73FE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2018-11-22T03:54:00Z</dcterms:created>
  <dc:creator>飞沙疯中转</dc:creator>
  <cp:lastModifiedBy>飞沙疯中转</cp:lastModifiedBy>
  <dcterms:modified xsi:type="dcterms:W3CDTF">2018-11-22T03:55:57Z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