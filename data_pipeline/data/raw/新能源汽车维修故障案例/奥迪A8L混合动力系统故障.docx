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奥迪A8L混合动力系统故障、发动机无法发动</w:t>
      </w:r>
    </w:p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一辆行驶里程约1.6万km的2013年奥迪A8L轿车。该车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"http://www.gzweix.com/article/sort0253/sort0254/sort0529/_blank"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系统故障，发动机无法发动。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故障诊断：A8电流表显示为零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用VAS5052检查8C内有故障：POB4700混合动力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"http://www.gzweix.com/article/sort0253/sort0254/sort0529/_blank"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电压，传感器导线3对地短路；POB4600混合动力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"http://www.gzweix.com/article/sort0253/sort0254/sort0529/_blank"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电压，传感器导线3不可靠信号；POBBD00混合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"http://www.gzweix.com/article/sort0253/sort0254/sort0529/_blank"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总电压超过最大偏差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该车为商品车且为库存车，怀疑是由于长期停放后导致高压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"http://www.gzweix.com/article/sort0253/sort0254/sort0529/_blank"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无电，那就用A8L混合动力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"http://www.gzweix.com/article/sort0253/sort0254/sort0529/_blank"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充电器VAS 5903充电，每30min后重新接通一下点火开关，充电两天后始终没有发动，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"http://www.gzweix.com/article/sort0253/sort0254/sort0529/_blank"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系统故障。读取数据块发现该车数据与其他正常车辆相比有异常。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检查相关电路、保险，未发现有短路、断路现象。根据以上故障提示，分析读取的数据块，判断8C内短路造成该故障。根据以往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"http://www.gzweix.com/article/sort0253/sort0254/sort0529/_blank"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"http://www.gzweix.com/article/sort0253/sort0254/sort0529/_blank"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无电充电后故障能解决，而本车正常充电后故障依旧，判断系统有故障。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故障排除：通过数据和检查得出应该是高压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"http://www.gzweix.com/article/sort0253/sort0254/sort0529/_blank"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J840损坏，更换高压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"http://www.gzweix.com/article/sort0253/sort0254/sort0529/_blank"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后故障排除。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B60286"/>
    <w:rsid w:val="48B60286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2018-11-22T06:07:00Z</dcterms:created>
  <dc:creator>飞沙疯中转</dc:creator>
  <cp:lastModifiedBy>飞沙疯中转</cp:lastModifiedBy>
  <dcterms:modified xsi:type="dcterms:W3CDTF">2018-11-22T06:09:19Z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