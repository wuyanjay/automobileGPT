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奔驰S400混合动力无法启动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一辆行驶里程约5万km，搭载272.973发动机和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"http://www.gzweix.com/search.asp?word=722.9&amp;m=1&amp;searchbtn2=%BF%AA%CA%BC%CB%D1%CB%F7"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722.9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变速器的2011年奔驰S400混合动力轿车。用户反映：该车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"http://www.gzweix.com/article/zt-auto1/index_1.html"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无法启动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检查分析：维修人员试车，发现该车电机带着发动机转几圈便停了下来，因此发动机根本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"http://www.gzweix.com/article/zt-auto1/index_1.html"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无法起动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。测量高、低压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的电压，分别为127.7 V和11.7 V。显然高压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的电压过低，其正常值应为230 V。测量发动机燃油油压，为400 kPa，正常。检测动力系统，发现故障码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"http://www.gzweix.com/article/sort0253/sort0565/sort0613/sort0614/info-275911.html"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P0A5D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00----电机绕组u缺相；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"http://www.gzweix.com/article/sort0253/sort0565/sort0613/sort0614/info-275761.html"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P0A1E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00----电力控制单元N129/1故障；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"http://www.gzweix.com/article/sort0253/sort0565/sort0613/sort0614/info-275883.html"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P0A41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00----电机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"http://www.gzweix.com/article/sort0253/sort0550/info-302631.html"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转子位置传感器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对搭铁短路。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该车是由电机来实现发动机起动的，因此未设常规意义上的起动机。电机转子与发动机曲轴固定在一起，达到动力相互转换的目的。在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"http://www.gzweix.com/article/sort0253/sort0487/info-257877.html"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曲轴位置传感器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的旁边配有电机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"http://www.gzweix.com/article/sort0253/sort0550/info-302631.html"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转子位置传感器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，用来监测3相电机的工作情况。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在发动机起动过程中，观察其转速，发现最高转速仅有50 r/min，显然在如此低的转速下，发动机是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"http://www.gzweix.com/article/zt-auto1/index_1.html"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无法起动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的。这样看来，故障码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"http://www.gzweix.com/article/sort0253/sort0565/sort0613/sort0614/info-275883.html"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P0A41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00也应该与此有关。该车电机除了驱动车辆外还有着发电机的功能。当前，电力控制单元通过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"http://www.gzweix.com/article/sort0253/sort0550/info-302631.html"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转子位置传感器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检测到电机绕组U缺相，如果这种情况确实存在的话，电机的发电量会大大降低。可见高压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的输出电压过低与电机工作异常有关。而且在缺相的情况下，电机的工作效率大打折扣，这也是发动机起动时转速过低的原因所在。况且如果长时间缺相运转，由于其他2个绕组的负荷过大电机还有可能被烧毁。</w:t>
      </w:r>
    </w:p>
    <w:p>
      <w:pPr>
        <w:ind w:firstLine="389" w:firstLineChars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断开高压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，测量电机绕组线圈的电阻，3个绕组的阻值均正常。这样一来问题指向了电力控制单元，这是因为它承担着将高压直流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的电能转换成3相交流电的任务，如果有任何一个电源缺相都会导致电机缺相故障。检查电力控制单元的电源及搭铁，均正常，可以判断问题就出在控制单元上。</w:t>
      </w:r>
    </w:p>
    <w:p>
      <w:pPr>
        <w:ind w:firstLine="389" w:firstLineChars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故障排除：更换电力控制单元，试车确认故障排除。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B751AD"/>
    <w:rsid w:val="69B751AD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2018-11-22T06:46:00Z</dcterms:created>
  <dc:creator>飞沙疯中转</dc:creator>
  <cp:lastModifiedBy>飞沙疯中转</cp:lastModifiedBy>
  <dcterms:modified xsi:type="dcterms:W3CDTF">2018-11-22T06:48:04Z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