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奔驰S400混合动力启动不着车</w:t>
      </w:r>
    </w:p>
    <w:p>
      <w:pPr>
        <w:jc w:val="left"/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一辆行驶里程约1.2万km，装配272发动机及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"http://www.gzweix.com/search.asp?word=722.9&amp;m=1&amp;searchbtn2=%BF%AA%CA%BC%CB%D1%CB%F7"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722.9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变速器的2011款奔驰S400混合动力轿车。，车主描述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着车。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接手该车维修时，首先结合之前的培训知识分析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系统发动机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的可能原因有：①节气门驱动机构机械损坏；②缺少发动机转速信号；③在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"http://www.gzweix.com/article/sort0253/sort0487/info-272969.html"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点火顺序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中有碰撞信号；④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电量不足；⑤燃油压力过低；⑥发动机基本正时错位；⑦启动机工作时间过短；⑧驾驶认可系统不允许启动；⑨保护开关（A100s1）未施加有开启电压。接下来对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进行充电，充电后用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诊断仪检测，显示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良好。用诊断仪进行检测，每个控制模块都存储了一个电压低的历史故障码，但这是由于亏电引起的，除此之外没有别的故障码。于是，对车主详细讲解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的特性、高低压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的作用及以后怎样合理利用车该车电器后交车。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谁知第二天车主打来电话说，车子又出现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现象，要求救援。这次我们带着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诊断仪及万用表前去救援，现场测得电压只有6V，检测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需要更换。认为在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亏电后已经损坏，造成存电能力下降。于是搭接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启动后，让车主来店更换低压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。更换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后，对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系统及ME控制模块做了升级，对前SAM做SCN编程。并对寄生电流进行测量，锁住车后，在5 min内电流下降至30mA，完全符合标准。认为这次万无一失，于是交车。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没想到还没过一个星期，车主又反映车子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。由于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特殊性，首先用诊断仪检测，结果依旧正常；对寄生电流测量，仍然下降到30mA。分析认为，尽管现在的数据很正常，但车子必然存在漏电的地方，于是决定长时间观察，让一个人在车子旁边专门看着寄生电流值是否会变化。按照以往的经验，最多漏电的地方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"http://www.gzweix.com/article/sort0253/sort0487/info-254366.html" \t "http://www.gzweix.com/article/sort0253/sort0254/sort0523/_blank"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COMAND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操作与显示系统、后备箱微动开关、后排座椅等。趁着测量寄生电流的时间把有关5400的维修通报全翻出来查看，发现上面有一个关于0BF系统CAN网络自动激活的技术指导。不知道这辆车是不是这种情况呢？等了近2小时，观察寄生电流的人反映说，电流瞬间增大到几百毫安到几安，显然某个东西已经激活。为了验证是否和，通报上说的情况一致，连接诊断仪进入OBF：系统，查看CAN网络激活情况，竟然出现了好多次激活记录。于是按照维修指导对OBF系统进行升级后，再次对寄生电流测量，观察了一下午，没有再出现异常情况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故障排除：按照维修指导对OBF系统进行升级后故障彻底排除。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故障总结：在维修过程中，很多时候不能只依照常规进行诊断维修，我们还要参照厂方最新的技术通报及相关资料，才能做的全面不留下隐患。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575D89"/>
    <w:rsid w:val="1E575D89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2018-11-22T06:43:00Z</dcterms:created>
  <dc:creator>飞沙疯中转</dc:creator>
  <cp:lastModifiedBy>飞沙疯中转</cp:lastModifiedBy>
  <dcterms:modified xsi:type="dcterms:W3CDTF">2018-11-22T06:44:23Z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