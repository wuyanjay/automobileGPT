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凯迪拉克凯雷德混合动力轿车无法启动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一辆行驶里程约2.2万km的2011款凯迪拉克凯雷德6.2L混合动力轿车。该车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，仪表显示（如图1所示）请检修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进叫入维修车间后，技师使用诊断仪检查故障码，结果为显示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能量模块、复合动力模块等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模块内都是同一故障码:P0C76复合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系统高电压存在故障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根据故障码查看维修手册的故障说明（因是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车辆要查看注意事项，维修任何高压系统前都要先断掉高压断电器）。故障解释可能是高压断电器没有断开故障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根据前期检查作了初步分析：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1．可能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电压故障；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2．可能是低压线路或高压线路故障；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3．可能是高压继电器故障；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4．可能是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模块（BECM）故障；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5．可能是逆变器模块（PIM）故障。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先测量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电压为11.5V，高压在诊断仪里查看数据为296V左右，判断高、低电压正常。然后根据电路图进行相关部件和线路的测量，采集数据如下：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1．检查测量BECM电源线X350 1号脚12V左右电源正常；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2．检查测量BECM搭铁线X350 9号脚与车身之间电阻0.56Ω左右搭铁正常；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3．检查侧量BECM电源线X350 2号脚与车身之间电压12V左右正常；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4．检查测量BECM电源线X350 10号脚与逆变器模块（PIM ） X150 A1号脚。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在点火开关打开时12V电压，在旋转钥匙启动时0V信号，均正常。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同时在使用诊断仪特殊功能控制时，可以听到3个继电器都有“滴答滴答”的声音，在驱动继电器的同时，使用万用表测量继电器所控制的300V线束是导通的，说明继电器与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模块都正常。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使用诊断仪查看发动机（ECM）与逆变器（PIM）模块数据里的启动信号，都正常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诊断分析：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1。高低压电源正常；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2．控制启动信号及线束正常；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3。高压控制继电器正常；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4。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控制模块（BECM）驱动时也正常；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5．在一一排除上述的情况后，分析结论是：逆变器模块收到启动信号后，没有发出请求指令给BECM，从而控制3个高压继电器工作，所以才导致车辆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的现象。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最终判断为逆变器模块（PIM）故障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故障排除：更换逆变器模块PIM后试车故障排除。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故障总结：首先，目前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车型的维修较少，所以维修时一定要查看维修手册，按要求和步骤去维修（在确保安全无高压电时进行维修作业工作）。此故障根据故障码、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"http://www.gzweix.com/article/sort0253/sort0254/sort0544/_blank"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等进行分析后，使用专用工具进行测量，通过排除法，一步步地顺序分析和判断，就容易把故障排除了。维修址七类车的关键是要了解车辆系统的工作原理，善于使用技术资料和专用工具，在保证安全作业的前提下完成修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B5135"/>
    <w:rsid w:val="534B513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2018-11-22T05:43:00Z</dcterms:created>
  <dc:creator>飞沙疯中转</dc:creator>
  <cp:lastModifiedBy>飞沙疯中转</cp:lastModifiedBy>
  <dcterms:modified xsi:type="dcterms:W3CDTF">2018-11-22T05:46:09Z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