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奥迪A8混合动力系统故障灯点亮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一辆行驶里程仅有700 km，配备2.0T发动机的2013年进口奥迪A8L混合动力轿车。该车是公司的试驾车，销售人员报修该车仪表板中央显示屏上的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"http://www.gzweix.com/article/sort0253/sort0254/sort0529/_blank"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系统故障灯点亮报警，而且此时车辆无法用电动模式行驶。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检查分析：维修人员检查确认故障存在，连接VAS 5052故障诊断仪，发现只有1个故障码：P055600—制动助力器压力传感器不可信信号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该款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"http://www.gzweix.com/article/sort0253/sort0254/sort0529/_blank"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车型在制动助力系统的真空管路上安装了制动助力器压力传感器，其目的是在电动行驶模式下监测制动助力器的真空度，保证车辆有良好的制动效果。当制动助力器的真空负压减小时，发动机控制单元就会接通继电器为电动真空泵供电，从而为制动系统提供真空度。当电动真空泵不能为制动助力器提供足够的真空时，按照“制动优先”的原则，控制单元就会起动发动机，让机械真空泵为制动助力器提供真空度。这样就能保证车辆在任何情况下都能达到良好的制动效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维修人员反复试车，发现车辆有时能进入电动模式，有时则不能，发动机会直接起动。在发动机工作时，用VAS 5052故障诊断仪检测制动助力器中的绝对压力，为7.715 kPa，有很大的真空度。“制动助力器泵启动条件”显示为“0”，说明此时不需要接通电动真空泵。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关闭发动机，反复踩踏制动踏板，发现制动助力器中的压力变为74.426 kPa，真空度很小，可见压力传感器检测到数据与事实相符。从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"http://www.gzweix.com/search.asp?word=%CA%FD%BE%DD%C1%F7&amp;m=1&amp;searchbtn2=%BF%AA%CA%BC%CB%D1%CB%F7" \t "http://www.gzweix.com/article/sort0253/sort0254/sort0529/_blank"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数据流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还可以看出“制动助力器泵启动条件”变为“1”，说明发动机控制单元需要接通继电器为电动真空泵供电，以提供足够的真空度。然而此时用手触摸电动真空泵却发现其并没有工作。测量真空助力泵的供电，发现电压为0V。进一步检查为其供电的继电器和熔丝，发现熔丝的插孔松动，这正是造成车辆有时无法进入电力驱动模式的原因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故障排除：处理松动的熔丝插孔，反复试车确认故障排除。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15CC6"/>
    <w:rsid w:val="6D535020"/>
    <w:rsid w:val="77B1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2018-11-22T06:42:00Z</dcterms:created>
  <dc:creator>飞沙疯中转</dc:creator>
  <cp:lastModifiedBy>飞沙疯中转</cp:lastModifiedBy>
  <dcterms:modified xsi:type="dcterms:W3CDTF">2018-11-22T06:43:04Z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