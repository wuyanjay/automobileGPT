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奔驰混合动力车型无法启动或组合仪表提示“故障，请去授权服务中心”</w:t>
      </w:r>
    </w:p>
    <w:p>
      <w:pP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故障现象：车辆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"http://www.gzweix.com/article/zt-auto1/index_1.html" \t "http://www.gzweix.com/article/sort0253/sort0254/sort0523/_blank"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无法启动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或组合仪表提示“故障，请去授权服务中心”，且电池管理控制单元（N82/2）中存储以下一个或多个故障代码：P1CA100高压车载电气系统内的接触器打开时存在绝缘故障；P1CA200高压车载电气系统内的接触器闭合时存在绝缘故障；P1CA300高压车载电气系统内的接触器打开时存在绝缘警告；P1C A400高压车载电气系统内的接触器闭合时存在绝缘警告；P1CF500存在高压车载电气系统绝缘警告。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解决方法：高压车载电气系统的一个或多个高压组件绝缘电阻降低。根据相应的维修车间资料系统（WIS）文档（视车型系列而定）进行绝缘故障检测，高压端子与搭铁间的电阻应大于1MΩ，否者存在漏电故障</w:t>
      </w:r>
      <w:bookmarkStart w:id="0" w:name="_GoBack"/>
      <w:bookmarkEnd w:id="0"/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0F3254"/>
    <w:rsid w:val="0D0F3254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2018-11-22T04:06:00Z</dcterms:created>
  <dc:creator>飞沙疯中转</dc:creator>
  <cp:lastModifiedBy>飞沙疯中转</cp:lastModifiedBy>
  <dcterms:modified xsi:type="dcterms:W3CDTF">2018-11-22T04:07:10Z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