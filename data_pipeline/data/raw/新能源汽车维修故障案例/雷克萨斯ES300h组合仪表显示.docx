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雷克萨斯ES300h组合仪表显示“检查混合动力系统”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一辆雷克萨斯ES300h轿车。该车发生追尾事故后，组合仪表显示“检查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系统”，且黄色三角形的主警告灯点亮。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故障诊断：用故障检测仪检测，在动力管理控制单元中读得故障代码P0A84-123，含义为“混合型电池组冷却风扇1控制电路低”。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HV蓄电池充电和放电时均会产生热量，为保护HV蓄电池性能，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系统采用专用的散热风扇对HV蓄电池进行散热。如图3所示，动力管理控制单元端子MREL接通IGCT继电器，辅助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向HV蓄电池散热风扇供电；动力管理控制单元通过端子SIO向HV蓄电池散热风扇发送控制指令，将风扇转速调节至与HV蓄电池温度相应的转速；HV蓄电池散热风扇通过端子FPO将风扇频率反馈给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智能单元，然后再由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智能单元通过串行通信将风扇频率反馈至动力管理控制单元。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查看维修资料得知，故障代码P0A84-123的没置条件为：根据HV蓄电池散热风扇频率反馈计算的转速超出目标控制转速范围。产生故障代码P0A84-123的原因可能有：BATT FAN熔丝故障；HV蓄电池散热风扇故障；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智能单元故障；动力管理控制单元故障；相关线路故障。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用故障检测仪对HV蓄电池散热风扇进行主动测试（Driving the Battery Cooling Fan），发现HV蓄电池散热风扇运转正常，且将手放在左后座椅处的进风口上，能明显感觉到吸力，由此判断HV蓄电池散热风扇及其电源和搭铁均正常。另外，将HV蓄电池散热风扇转速依次由1级调节至6级时，风扇转速变化正常，说明动力管理控制单元与HV蓄电池散热风扇间的控制指令线路及动力管理控制单元均正常。接着查看HV蓄电池散热风扇频率（Cooling Fan frequency1）反馈信号，发现在对HV蓄电池散热风扇进行主动测试时，散热风扇的占空比达到了65.5%，但HV蓄电池散热风扇频率一直显示为0 Hz，推断动力管理控制单元没有接收到HV蓄电池散热风扇频率反馈信号。由于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智能单元和动力管理控制单元是通过串行数据进行通信的，而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智能单元还检测HV蓄电池温度、电流、电压等信息，如果串行通信线路出现故障，应该会有很多故障信息，因此怀疑HV蓄电池散热风扇与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智能单元间的风扇频率反馈信号线路存在故障。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断开HV蓄电池散热风扇导线连接器gI和智能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单元导线连接器P10、测量导线连接器g1端子2与导线连接器P10端子5间的电阻，为∞，说明该线路断路。仔细检查相关线束，发现该导线因追尾事故发生断路。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故障排除：修复断路的导线后试车，故障排除。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1703E"/>
    <w:rsid w:val="0D91703E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2018-11-22T04:46:00Z</dcterms:created>
  <dc:creator>飞沙疯中转</dc:creator>
  <cp:lastModifiedBy>飞沙疯中转</cp:lastModifiedBy>
  <dcterms:modified xsi:type="dcterms:W3CDTF">2018-11-22T04:52:03Z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