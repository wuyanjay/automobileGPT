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比亚迪秦行驶中仪表偶发性提示请检查动力</w:t>
      </w:r>
    </w:p>
    <w:bookmarkEnd w:id="0"/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一辆比亚迪秦轿车。客户反映：该车行驶时仪表会提示检查动力系统，检查ESP系统。无法使用EV。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原因分析：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1、BMS、驱动电机控制器故障；2、电池模组问题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3、采集器故障；4、线路故障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维修过程：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1、由亍偶发性的，亍是进行试车，大约试了10公里故障再现，使用VDS1000读取故障代码：旋变信号丢失、ECMCAN数据被破坏；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2、根据故障码的提示进行维修，测量旋变的阻值，正旋，余旋，励磁的阻值都是正常的阻值，没有异常，分析是线束或驱动电机控制器故障；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3、对ECMCAN数据被破坏故障分析为：一是ECM内部故障导致，二是模块电源引起的故障，三是线路故障。测量模块的电源都正常，测量CAN-H,CAN-L，数据正常，2.5V，阻值60欧姆左右，查看CAN短接器没有异常，测量线束时，发现旋变的插头有异常，时通时不通，挑开插头，查看针脚端子，发现断了一根，处理这个针脚，试车故障彻底排除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维修小结：检查线束问题，一定要细致，循序渐进。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D4E76"/>
    <w:rsid w:val="072D4E76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2018-11-21T09:48:00Z</dcterms:created>
  <dc:creator>飞沙疯中转</dc:creator>
  <cp:lastModifiedBy>飞沙疯中转</cp:lastModifiedBy>
  <dcterms:modified xsi:type="dcterms:W3CDTF">2018-11-21T09:49:36Z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