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宝马F04车系高压、电池老化检修</w:t>
      </w:r>
    </w:p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F04高压，电池老化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涉及车辆：F04，发动机N63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故障现象：仪表上出现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系统报警。可能会同时出现其他涉及高压系统的故障现象，并导致顾客投诉，例如车辆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"http://www.gzweix.com/article/zt-auto1/index_1.html"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无法启动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。故障现象出现后，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"http://www.gzweix.com/article/sort0253/sort0487/info-255633.html"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MSA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可能无法正常工作。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老化。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故障排除：在处理顾客投诉时，先在车间重现故障现象，并用ISTA／D对车辆进行诊断，如果记录有以下故障码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，需更换高压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。21F07E高压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"http://www.gzweix.com/article/sort0253/sort0254/sort0522/_blank"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老化。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61EF5"/>
    <w:rsid w:val="01861EF5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2018-11-22T03:28:00Z</dcterms:created>
  <dc:creator>飞沙疯中转</dc:creator>
  <cp:lastModifiedBy>飞沙疯中转</cp:lastModifiedBy>
  <dcterms:modified xsi:type="dcterms:W3CDTF">2018-11-22T03:28:37Z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