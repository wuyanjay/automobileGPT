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auto"/>
          <w:spacing w:val="0"/>
          <w:sz w:val="21"/>
          <w:szCs w:val="21"/>
          <w:shd w:val="clear" w:fill="FFFFFF"/>
        </w:rPr>
      </w:pPr>
      <w:bookmarkStart w:id="0" w:name="_GoBack"/>
      <w:r>
        <w:rPr>
          <w:rFonts w:hint="eastAsia" w:ascii="Verdana" w:hAnsi="Verdana" w:eastAsia="宋体" w:cs="Verdana"/>
          <w:b/>
          <w:i w:val="0"/>
          <w:caps w:val="0"/>
          <w:color w:val="auto"/>
          <w:spacing w:val="0"/>
          <w:sz w:val="21"/>
          <w:szCs w:val="21"/>
          <w:shd w:val="clear" w:fill="FFFFFF"/>
        </w:rPr>
        <w:t>别克君越混合动力轿车空调间歇性不工作</w:t>
      </w:r>
    </w:p>
    <w:p>
      <w:pPr>
        <w:jc w:val="left"/>
        <w:rPr>
          <w:rFonts w:hint="eastAsia" w:ascii="宋体" w:hAnsi="宋体" w:eastAsia="宋体" w:cs="宋体"/>
          <w:i w:val="0"/>
          <w:caps w:val="0"/>
          <w:color w:val="auto"/>
          <w:spacing w:val="0"/>
          <w:sz w:val="21"/>
          <w:szCs w:val="21"/>
          <w:shd w:val="clear" w:fill="FFFFFF"/>
          <w:lang w:eastAsia="zh-CN"/>
        </w:rPr>
      </w:pPr>
      <w:r>
        <w:rPr>
          <w:rFonts w:hint="eastAsia" w:ascii="宋体" w:hAnsi="宋体" w:eastAsia="宋体" w:cs="宋体"/>
          <w:i w:val="0"/>
          <w:caps w:val="0"/>
          <w:color w:val="auto"/>
          <w:spacing w:val="0"/>
          <w:sz w:val="21"/>
          <w:szCs w:val="21"/>
          <w:shd w:val="clear" w:fill="FFFFFF"/>
        </w:rPr>
        <w:t> 一辆行驶里程约10.8万km的2009款别克君越</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轿车（SGM18）。车主反映：该车空调最近出现了一种非常奇怪的现象，就是打开空调后，空调工作大约2 min，空调压缩机会停止工作4 min左右，然后空调还会再自动工作2 min，如此反复。该车曾经在维修站维修多次，均没有排除故障。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故障诊断：接车后，首先确认故障现象，故障确如车主所述。维修站的维修技术人员用TECH 2对车辆进行检测，无任何故障代码存储；维修技术人员先后检查了空调控制模块、空调压力传感器、空调压缩机继电器及其相关线路，没有发现异常；维修技术人员又和同类型车互换了空调控制模块、车身控制模块（</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"http://www.gzweix.com/article/sort0253/sort0487/info-265564.html"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BCM</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 ）、发动机控制模块（ECM）等，故障没有得到解决，后来维修站维修技术人员在整车厂的电话指导下又互换了室内空调出风口温度传感器、仪表控制模块（TPC）和网关模块（GETWAY ），但是故障依然没有得到解决。</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笔者接手该车后，读取该车ECM的动态</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数据流</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和HVAC（空调控制模块）的动态</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数据流</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，对比空调工作正常时和异常时的动态</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数据流</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发现，空调工作不正常时，动态</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数据流</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中的“请求A/C信号”为“否”，但是HVAC内的“A/C请求”信号却始终为“是”。那么这两个数据为何不一致呢？是否为HVAC和ECM之间的信号传输有问题呢？查看该车空调控制模块的电路，发现HVAC的A（灰色）线和B（紫色）线，分别到ECM的端子J3/56和端子J3/36。但是，查看HVAC控制模块（控制面板）的导线</w:t>
      </w:r>
      <w:r>
        <w:rPr>
          <w:rFonts w:hint="eastAsia" w:ascii="宋体" w:hAnsi="宋体" w:eastAsia="宋体" w:cs="宋体"/>
          <w:i w:val="0"/>
          <w:caps w:val="0"/>
          <w:color w:val="auto"/>
          <w:spacing w:val="0"/>
          <w:sz w:val="21"/>
          <w:szCs w:val="21"/>
          <w:shd w:val="clear" w:fill="FFFFFF"/>
          <w:lang w:eastAsia="zh-CN"/>
        </w:rPr>
        <w:t>。</w:t>
      </w:r>
    </w:p>
    <w:p>
      <w:pPr>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连接器，上面却没有这2根线，查看维修手册上的HVAC导线连接器示意图，上面也没有这2个端子，而查看ECM相关电路，电路图上显示HVAC的A、B线则分别是连接到自动变速器油温度传感器上。这让笔者一头雾水。在实际维修时，笔者判断这2根线可能是到</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"http://www.gzweix.com/article/sort0253/sort0487/info-265564.html"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BCM</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或网关模块的，但是在</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"http://www.gzweix.com/article/sort0253/sort0487/info-265564.html"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BCM</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和网关模块上也没有找到这2根线。</w:t>
      </w:r>
    </w:p>
    <w:p>
      <w:pPr>
        <w:jc w:val="left"/>
        <w:rPr>
          <w:rFonts w:hint="eastAsia" w:ascii="宋体" w:hAnsi="宋体" w:eastAsia="宋体" w:cs="宋体"/>
          <w:i w:val="0"/>
          <w:caps w:val="0"/>
          <w:color w:val="auto"/>
          <w:spacing w:val="0"/>
          <w:sz w:val="21"/>
          <w:szCs w:val="21"/>
          <w:shd w:val="clear" w:fill="FFFFFF"/>
          <w:lang w:val="en-US" w:eastAsia="zh-CN"/>
        </w:rPr>
      </w:pPr>
      <w:r>
        <w:rPr>
          <w:rFonts w:hint="eastAsia" w:ascii="宋体" w:hAnsi="宋体" w:eastAsia="宋体" w:cs="宋体"/>
          <w:i w:val="0"/>
          <w:caps w:val="0"/>
          <w:color w:val="auto"/>
          <w:spacing w:val="0"/>
          <w:sz w:val="21"/>
          <w:szCs w:val="21"/>
          <w:shd w:val="clear" w:fill="FFFFFF"/>
        </w:rPr>
        <w:t>为了尽快地找到这2根线的去向，笔者人为断开了其中的1根线，然后用TECH 2检测，发现在发动机控制模块中存储有故障代码P0538，其含义是空调</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"http://www.gzweix.com/article/sort0253/sort0550/info-302543.html"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"http://www.gzweix.com/article/sort0253/sort0550/info-278897.html"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蒸发器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温度传感器电路电压高。根据故障代码进行维修，在驾驶室加速踏板附近找到紫色和灰色这2根线和相应的导线连接器。断开导线连接器，用万用表测量空调</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"http://www.gzweix.com/article/sort0253/sort0550/info-302543.html"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"http://www.gzweix.com/article/sort0253/sort0550/info-278897.html"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蒸发器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温度传感器的电阻为52.45 kΩ，此时基本上可以判断为空调</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"http://www.gzweix.com/article/sort0253/sort0550/info-302543.html"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"http://www.gzweix.com/article/sort0253/sort0550/info-278897.html"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蒸发器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温度传感器有故障，为了进一步确认故障，笔者又测量了一辆同类型车的空调</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"http://www.gzweix.com/article/sort0253/sort0550/info-302543.html"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"http://www.gzweix.com/article/sort0253/sort0550/info-278897.html"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蒸发器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温度传感器的电阻，为9.61 kΩ。</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故障排除：更换空调</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"http://www.gzweix.com/article/sort0253/sort0550/info-302543.html"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"http://www.gzweix.com/article/sort0253/sort0550/info-278897.html" \t "http://www.gzweix.com/article/sort0253/sort0254/sort0528/_blank"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蒸发器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温度传感器（图6）后试车，故障排除。</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C32429"/>
    <w:rsid w:val="2AC32429"/>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2018-11-22T06:11:00Z</dcterms:created>
  <dc:creator>飞沙疯中转</dc:creator>
  <cp:lastModifiedBy>飞沙疯中转</cp:lastModifiedBy>
  <dcterms:modified xsi:type="dcterms:W3CDTF">2018-11-22T06:13:20Z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