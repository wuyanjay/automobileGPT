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222222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222222"/>
          <w:spacing w:val="0"/>
          <w:sz w:val="21"/>
          <w:szCs w:val="21"/>
          <w:shd w:val="clear" w:fill="FFFFFF"/>
        </w:rPr>
        <w:t>保时捷Cayenne轿车混合动力报警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  一辆Cayenne  SE-hybrid、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000FF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000FF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000FF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0000FF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000FF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报警，在高压电源电子设备里有故障码：P0A21300 Drive Motor "A"Temperature Sensor Circuit Range/Performance；P0A2D00 Drive Motor"A" Temperature Sensor Circuit High。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故障诊断：因最近有相似安例，首先检查适用于高压电源电子设备的低温冷却系统回路，对换电源电子设备的节温器，故障依旧。检查适用于电机的高温冷却系统回路、冷却液位、电机的节温器，都正常。根据GFF判断，有可能是线路故障、电源电子设备故障或是电机温度传感器故障。所以先检查从电源电子设备到电机温度传感器的两根线路，其中还有中转插头（1MSCPH＿P红色），位一于发动机保险丝盒内，都正常。对比电源电子设备的参考电压也正常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 在试车途中发现，每当电机温度徘徊在140℃左右时，温度变化波动幅度加大，故障就出现了。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正常车辆电机工作温度接近190℃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ind w:firstLine="210" w:firstLineChars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故障排除：更换电机。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2A72FE"/>
    <w:rsid w:val="6D535020"/>
    <w:rsid w:val="772A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2018-11-22T03:56:00Z</dcterms:created>
  <dc:creator>飞沙疯中转</dc:creator>
  <cp:lastModifiedBy>飞沙疯中转</cp:lastModifiedBy>
  <dcterms:modified xsi:type="dcterms:W3CDTF">2018-11-22T03:57:28Z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