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北汽EV200纯电动汽车DC/DC变换器的检修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1.DC/DC变换器的功用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DC/DC变换器（DC/DC converter）的功用是将一定电压的直流电转换为另一种电压的直流电。对于纯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来说，DC/DC变换器的功用相当于传统汽车的发电机，将动力电池的高压电转为低压电给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及低压系统供电。DC/DC变换器具有效率高、体积小、耐受恶劣工作环境等特点。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2.DC/ DC变换器的分类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根据不同的分类方法，DC/DC变换器被分为不同的种类，常见的分类方法有如下4种。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（1）根据DC/DC变换器的拓扑结构分为正激型、反激型、升压型、降压型、升／降压型、反相型、推挽式正激型、半桥式正激型、全桥式正激型。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（2）根据开关控制方式分为脉宽调制式PWM（PulseWidth Modulation）、脉冲频率调制式PFM（PulseFrequency Modulation）及脉宽一频率混合调制式“硬开关电路”、电压或零电流“软开关”PWM电路和各种谐振式、准谐振式变换器等。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（3）根据负极与车身绝缘与否，DC/DC变换器分为非绝缘型和绝缘型两类，非绝缘型的特点是负极与车身相连；绝缘型的特点是负极与车身绝缘。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（4）根据功率变换器的特点可分为电压源变换器、电流源变换器和Z源变换器3类。电压源变换器和电流源变换器是传统的DC/DC， Z源变换器是一种新型变换器，它引进了一个阻抗变换，将主变换器电路与电源或负载祸合，其电源既可以为电压源也可以为电流源。Z源变换器的直流电源可以是任意的，如电池、二极管整流器、晶闸管变流器、燃料电池堆、电感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"http://www.gzweix.com/search.asp?word=%B5%E7%C8%DD%C6%F7&amp;m=1&amp;searchbtn2=%BF%AA%CA%BC%CB%D1%CB%F7"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电容器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或它们的组合。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2016款北汽EV200纯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DC/DC变换器的检修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（1）外观检查。在做好高压安全防护准备后，检查并清洁DC/DC变换器外表面，外表面应无异物，散热齿上应无杂物、灰尘等，以保证散热时风道畅通；检查DC/DC变换器外壳，应无变形、碰撞痕迹。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（2）检查DC/DC变换器连接线束。检查DC/DC变换器各连接线束，应无破损、裂纹等，高低压接线端子应连接可靠，无松动。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（3）检查DC/DC变换器紧固螺栓，检查DC/DC变换器紧固螺栓，应无锈蚀；检查DC/DC变换器紧固螺栓的紧固力矩，应为25 N·m±5N·m。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（4）检查DC/DC变换器功能。将电源开关（车钥匙）置于OFF位，断开所有用电器并拔出钥匙，按压低压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锁压件，打开盖板并裸露出低压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正极，将车钥匙置于ON位。使用专用万用表电压挡测量低压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的电压，这时所测的电压值就是DC/DC变换器输出的电压，在关闭车上用电设备的情况下，DC/DC变换器的正常输出电压应为13.2V～14.1V。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（5）检测DC/DC变换器的绝缘性能。设置隔离，放置警示标识，穿戴好防护用品后，将电源开关置于OFF位，将车钥匙放在安全处，断开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负极，将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负极电缆桩头用绝缘胶布包好；拆下维修开关并放好，将车辆静置10 min；举升车辆，断开动力电池低压线束和高压线束，并进行验电，确保高压母线无电后才可进行下一步操作；拔下DC/DC变换器上的高压线束连接器。注意：当拆卸高低压线束时，应先旋松线束连接器上的锁扣，然后拔下线束连接器，禁止粗暴操作；当安装线束时，应对准线束插头与对应插件上的定位位置，将线束插头插入到底，然后旋紧线束连接器上的锁扣，听到“咔哒”的清脆声响即表示安装到位。将绝缘测试仪负表笔（黑表笔）与电缆外壳或车身搭铁点充分有效连接，正表笔（红表笔）分别连接端子A、端子B（图3），按下测试键并读出和记录测量值。绝缘性能正常的情况下，在工作温度为－20℃～65℃和工作湿度为5％～85% RH的环境下，高压输入与车身（外壳）的绝缘电阻应≥ 20MΩ。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. 故障案例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一辆2016款北汽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"http://www.gzweix.com/article/sort0253/sort0487/info-302421.html"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新能源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EV200纯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，接通电源开关后，仪表无反应，整车也无任何反应，测量低压辅助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电压，为5V，更换低压辅助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后，仪表显示DC/DC变换器故障。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将电源开关（车钥匙）置于OFF位，断开所有用电器并拔出钥匙，按压低压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锁压件，打开盖板并裸露出低压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正极，将车钥匙置于ON位，用专用万用表电压挡测量低压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电压（即DC/DC变换器输出的电压），在关闭车上用电设备的情况下，电压显示为12V，与标准值不符（DC/DC正常输出电压应为13.2V～14.1V）。造成DC/DC变换器输出电压低于规定值的可能原因有车上用电设备未关闭、专用万用表测量值有误差、熔断器HUM熔断或DC/DC变换器本身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安装从简到繁的故障诊断原则，检查HUM熔断器10A），发现该熔断器烧断。更换HU01熔断器后，将车钥匙再置于ON位，用专用万用表电压挡测量低压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的电压，电压显示为14V，正常，试车，故障排除。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</w:p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443DA7"/>
    <w:rsid w:val="3A443DA7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2018-11-22T02:54:00Z</dcterms:created>
  <dc:creator>飞沙疯中转</dc:creator>
  <cp:lastModifiedBy>飞沙疯中转</cp:lastModifiedBy>
  <dcterms:modified xsi:type="dcterms:W3CDTF">2018-11-22T02:57:03Z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