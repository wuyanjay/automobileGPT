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丰田凯美瑞HV混合动力系统故障检修</w:t>
      </w:r>
    </w:p>
    <w:p>
      <w:pP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一辆行驶里程约6.2万km的丰田凯美瑞HV轿车。客户反映：该车辆行驶过程中仪表上的发动机故障灯、防滑灯、制动系统故障灯都点亮，仪表中央显示屏提示“检查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系统”，同时空调制冷失效。将车辆停靠路边并关闭点火开关之后，重启发动机，仪表上的“READY”灯熄灭，车辆处于停车状态。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故障诊断：用CTS对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系统进行读码为：① P0A0D高电压系统连锁电路高；② U029A：与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电池组传感器模块失去通信。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根据故障码翻阅维修手册，没有U029A故障码的维修说明，只能对另一个POAOD故障码先作检修，根据相关电路图分析引起此故障原因包括：①逆变器上盖；②逆变器总成；③动力管理控制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；④维修塞把手；⑤线束不良。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（1）对逆变器上盖的发电机、电机、空调高压电缆逐一检查安装状况，安装良好，判断逆变器上盖止常。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（2）断开逆变器总成连接器A14，用万用表测量A14的ILKI（16脚）与车身接地，打开点火开关有12.46V参考电压，判断为动力管理控制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正常。电阻档测量A14的ILKI（16脚）与A14的ILK O（5脚），电阻在标准10Ω以下，说明逆变器内部没有存在断路现象，逆变器正常。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（3）断开逆变器总成连接器A14，用万用表测量A14的ILKI（16脚）与车身接地，打开点火开关有12.46V参考电压，判断为动力管理控制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"http://www.gzweix.com/article/sort0250/sort0289/sort0358/info-226128.html"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ECU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正常。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（4）用万用表电阻挡测量A14的ILKI（16脚）与A14的ILKO（5脚），电阻在标准10Ω以下，说明逆变器内部没有存在断路现象，逆变器正常。继续测量维修塞把手的互锁连接器阻值为0.2Ω，维修塞把手互锁连接器正常。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（5）插上维修塞把手测A14的ILKO （5脚）与车身接地，阻值610Ω超出正常1Ω的标准，故障点基本锁定在线路上。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按照相关线路图的走向检查，在T1接地点处终于发现了故障点，该处接地使用了非原装螺栓且安装松动。</w:t>
      </w:r>
    </w:p>
    <w:p>
      <w:pPr>
        <w:ind w:firstLine="346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在更换一个原装螺栓并拧紧之后，再次查阅电路图，考虑T1接地线松动对哪些用电设备有影响，偶然发现T1接地线同时并联着另一条N1的接地线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按这种设计理念就是防止在碰撞尾部时T1接地线松脱后，另一条N1接地线接地仍然继续维持其他电子设备工作，那为何现在T1接触不良后就导致其他设备工作瘫痪了呢？是否N1也存在问题呢？考虑至此，继续进行检查。按照维修手册拆卸左后内饰板，检查N1接地点情况，拆开后发现N1接地线束并没安装，而是挂在边上，遂松开固定螺栓，再次安装牢固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故障总结：其实该车的故障真正原因是：维修技师工作马虎且责任心不强，在维修中偷工减料，对维修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车型没有严格按照维修流程拆卸及装配。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最后需要提醒的是，针对现在的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车型应多加培训维修流程和诊断思路，作为先进的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包括了传统车型上根木没有的高压电系统，如果用以前的维修思路及维修方法检修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"http://www.gzweix.com/article/sort0253/sort0254/sort0525/_blank"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系统，有可能会导致严重的伤害甚至死亡。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377F0"/>
    <w:rsid w:val="016377F0"/>
    <w:rsid w:val="6D535020"/>
    <w:rsid w:val="7FFD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2018-11-22T04:07:00Z</dcterms:created>
  <dc:creator>飞沙疯中转</dc:creator>
  <cp:lastModifiedBy>飞沙疯中转</cp:lastModifiedBy>
  <dcterms:modified xsi:type="dcterms:W3CDTF">2018-11-22T04:09:32Z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