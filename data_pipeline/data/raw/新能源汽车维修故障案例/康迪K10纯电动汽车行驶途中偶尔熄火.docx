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Verdana" w:hAnsi="Verdana" w:eastAsia="宋体" w:cs="Verdan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Verdana" w:hAnsi="Verdana" w:eastAsia="宋体" w:cs="Verdan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康迪K10纯电动汽车行驶途中偶尔熄火</w:t>
      </w:r>
    </w:p>
    <w:p>
      <w:pPr>
        <w:ind w:firstLine="420" w:firstLineChars="20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一辆康迪纯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电动汽车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在市区正常行驶时突然减速，车速慢下来了，查看仪表，发现ready灯已经熄灭且系统故障警告灯点亮；断开电源开关，重新启动，ready灯正常，车辆可以正常行驶。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故障诊断：</w:t>
      </w:r>
    </w:p>
    <w:p>
      <w:pPr>
        <w:ind w:firstLine="420" w:firstLineChars="20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该车为2015款康迪K10纯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电动汽车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，已行驶约1万km，已因该故障来报修多次，但因前几次来报修时车辆均无症状，试车也没有出现故障，无法修理。这次车主反映近期故障频繁发生，根据车主反映的情况，与车主一起进行试车，车辆行驶了大约10 km，车辆突然失去动力，自动减速，踩加速踏板无反应，车辆慢了下来；停车检查车辆，发现仪表盘上的ready灯已经熄灭，系统故障警告灯点亮，并在仪表盘上显示故障代码“Err01”。断开电源开关，重新启动，ready灯可以点亮，车辆恢复正常，驾驶车辆回厂维修。</w:t>
      </w:r>
    </w:p>
    <w:p>
      <w:pPr>
        <w:ind w:firstLine="420" w:firstLineChars="20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查阅维修资料，得知故障代号Err01的含义是“IGBT故障”。该车配备的是20 kW的三相交流异步电动机，最大转矩为100 N·m。IGBT（Insulate-Gate Bipolar Transisto，绝缘栅双极型晶体管）是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电动汽车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电控系统的核心部件，主要控制传输给驱动电动机的电流和控制驱动电动机的转速和转矩。该车型的IGBT装在电动机控制器（MCU）里，根据故障现象和故障代码的提示，故障应该为 IGBT损坏直接导致电流无法正常传给驱动电动机，驱动电动机失去驱动动力，导致车辆行驶途中停车。</w:t>
      </w:r>
    </w:p>
    <w:p>
      <w:pPr>
        <w:ind w:firstLine="420" w:firstLineChars="20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查阅康迪K10纯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fldChar w:fldCharType="separate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电动汽车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电路</w:t>
      </w:r>
      <w:bookmarkStart w:id="0" w:name="_GoBack"/>
      <w:bookmarkEnd w:id="0"/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，动力母线B+和B-给MCU提供动力电源，驾驶人的驾驶意图通过加速踏板位置传感器传给MCU，MCU通过IGBT控制驱动电动机的电流（U,V,W线）频率和电流大小，来控制驱动电动机的转速和转矩，以驱动车辆行驶。可以肯定的是IGBT损坏会导致驱动电动机不工作，并且IGBT损坏后MCU感知存在故障，通过CAN线（11号和34号线）传输给仪表盘报警。</w:t>
      </w:r>
    </w:p>
    <w:p>
      <w:pPr>
        <w:ind w:firstLine="420" w:firstLineChars="20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检查动力母线连接到MCU的电路、MCU外部连接电路及MCU到驱动电动机的高压电缆，均连接正常，且没有松动、烧焦的痕迹，于是怀疑MCU内部有问题。更换MCU后试车，故障仍然存在。</w:t>
      </w:r>
    </w:p>
    <w:p>
      <w:pPr>
        <w:ind w:firstLine="420" w:firstLineChars="20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认为MCU工作所需要的其他重要参数会影响IGBT的正常工作，主要包括动力电源、低压控制电源、加速踏板位置信号、编码器信号、驱动电动机温度信号等。</w:t>
      </w:r>
    </w:p>
    <w:p>
      <w:pPr>
        <w:ind w:firstLine="420" w:firstLineChars="20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测量MCU各端子的工作电压，均正常；检测加速踏板位置传感器的工作电压，能随着加速踏板行程的变化而变化；检测编码器的工作电源，用万用表测量MCU上端子29的电压，为0V，测量端子6的电压，为5V，说明MCU的供电正常；测量驱动电动机温度传感器的电阻，正常。由于没有发现异常点，维修陷入僵局。</w:t>
      </w:r>
    </w:p>
    <w:p>
      <w:pPr>
        <w:ind w:firstLine="420" w:firstLineChars="20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笔者想了个简单的办法来检测剩下的各部件对MCU的影响：断开加速踏板位置传感器导线连接器，启动ready灯，ready灯点亮，挂D挡仪表盘显示无异常，可以判断加速踏板位置传感器不会导致该故障；断开编码器导线连接器，启动ready灯，ready灯点亮，挂D挡仪表盘ready灯熄灭，且立即显示系统故障警告灯，显示故障代码"Err01"，因此笔者判断，如果编码器有故障，则有可能会导致车辆动力中断，于是决定更换编码器。</w:t>
      </w:r>
    </w:p>
    <w:p>
      <w:pPr>
        <w:ind w:firstLine="420" w:firstLineChars="20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故障排除：更换编码器后试车，经过反复试车，车辆能正常行驶，车辆再也没有出现过失去动力的故障，交车2周后电话回访车主，车主反映该车再也没有出现突然失去动力的故障，故障排除。</w:t>
      </w:r>
    </w:p>
    <w:p>
      <w:pPr>
        <w:ind w:firstLine="420" w:firstLineChars="20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故障总结：编码器怎么会导致车辆出现失去动力的故障呢？下面笔者从分析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"http://www.gzweix.com/search.asp?word=%B5%E7%B6%AF%C6%FB%B3%B5&amp;m=1&amp;searchbtn2=%BF%AA%CA%BC%CB%D1%CB%F7"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电动汽车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驱动电动机编码器的工作原理来了解本次故障的原因。</w:t>
      </w:r>
    </w:p>
    <w:p>
      <w:pPr>
        <w:ind w:firstLine="420" w:firstLineChars="20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编码器安装在驱动电动机定子上，用来检测转子转速。编码器其实就是一个霍尔转速传感器，MCU向编码器的2根线提供5V直流电，拾取到驱动电动机的转速信号（信号A、信号B），通过另外2根线传输给MCU，MCU接收到驱动电动机转速信号后才能够对驱动电动机进行调速控制，编码器产生的转速信号与MCU对驱动电动机的控制形成一个电动机闭环控制系统。MCU收集加速踏板信号和编码器信号，通过运算把动力电池的电能转换成电动机驱动电流，MCU在控制驱动电动机时必须收到编码器的转速信号，形成闭环控制，达到对驱动电动机转速、转矩精确控制的目的，编码器是驱动电动机控制中的重要环节，直接影响MCU对驱动电动机的控制。MCU对驱动电动机控制时，如果收集到转速信号停止或收集到编码器的转速信号中断，则MCU判断驱动电动机卡滞，为了保护驱动电动机不被烧毁，MCU主动切断驱动电流。由于本故障案例中车辆的编码器存在偶发故障，工作中偶尔中断电动机转速信号，触发MCU保护，切断驱动电动机电流，导致车辆失去动力，触发故障报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626C27"/>
    <w:rsid w:val="15626C27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2018-11-22T01:40:00Z</dcterms:created>
  <dc:creator>飞沙疯中转</dc:creator>
  <cp:lastModifiedBy>飞沙疯中转</cp:lastModifiedBy>
  <dcterms:modified xsi:type="dcterms:W3CDTF">2018-11-22T01:45:42Z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