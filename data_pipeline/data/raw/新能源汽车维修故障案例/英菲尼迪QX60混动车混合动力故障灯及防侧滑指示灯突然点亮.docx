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英菲尼迪QX60混动车混合动力故障灯及防侧滑指示灯突然点亮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一辆搭载QR25发动机的2015年英菲尼迪QX60混动车。该车辆行驶过程中，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故障灯及防侧滑指示灯突然点亮。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故障诊断：用故障检测仪读取故障代码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，发现变速器控制模块内存储了故障代码P0706，含义为“变速器范围传感器A”；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"http://www.gzweix.com/article/sort0253/sort0550/info-279529.html" \t "http://www.gzweix.com/article/sort0253/sort0254/sort0545/_blank"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ABS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控制模块内存储了故障代码C1130，含义为“发动机信号1”；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控制模块（HPCM）内存储了故障代码P0701，含义为“变速器控制系统”。记录并尝试清除故障代码，故障代码可以清除，进行路试，在切换挡位时，发现N挡和D挡指示灯同时点亮，上述故障代码再次存储。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查看维修资料得知，故障代码01130和故障代码P0701是由于变速器系统中监测到故障代码P0706而产生的，所以重点对故障代码P0706进行检查。根据故障代码P0706的提示，维修人员首先调整变速器挡位拉线。将排挡杆置于P挡，松开变速器挡位拉线固定螺栓，调整变速器挡位拉线，重新拧紧固定螺栓后试车，故障消失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排除方法：重新调整变速器挡位拉线。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734E9E"/>
    <w:rsid w:val="1C16276D"/>
    <w:rsid w:val="23734E9E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2018-11-22T03:53:00Z</dcterms:created>
  <dc:creator>飞沙疯中转</dc:creator>
  <cp:lastModifiedBy>飞沙疯中转</cp:lastModifiedBy>
  <dcterms:modified xsi:type="dcterms:W3CDTF">2018-11-22T07:01:13Z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