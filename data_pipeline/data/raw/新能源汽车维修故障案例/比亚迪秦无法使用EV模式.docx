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bookmarkStart w:id="0" w:name="OLE_LINK1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比亚迪秦无法使用EV模式、无法充电</w:t>
      </w:r>
    </w:p>
    <w:bookmarkEnd w:id="0"/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比亚迪秦无法使用EV模式、无法充电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故障现象：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一辆比亚迪秦。该车辆无法使用EV模式、无法充电、仪表提示检查动力系统。读取高压电池管理器的系统故障码是： P1A3E00:正极接触器回检故障； P1A3F00:预充接触器回检故障； P1A4000:充电接触器回检故障。 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原因分析：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1、高压电池管理器故障 </w:t>
      </w:r>
      <w:bookmarkStart w:id="1" w:name="_GoBack"/>
      <w:bookmarkEnd w:id="1"/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2、高压配电箱故障；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3、线束连接故障。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维修过程：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1、3个接触器同时报故障码，查询3个接触器的共同点，确认3个接触器的电源均经过FX-2号保险，在由电池管理器控制拉低信号来控制接触器的吸合；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2、对FX保险盒进行检查，发现测量FX-2号保险丝时上面没电压，用力往下压时有12V电压，拔下保险发现里面的线束针脚退针了，处理针脚后故障解决。 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维修小结：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1、若出现多个故障码，要先了解故障码是否有共性；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2、熟悉电路原理有助于提升排查效率。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B23A9"/>
    <w:rsid w:val="0BAB23A9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2018-11-21T09:54:00Z</dcterms:created>
  <dc:creator>飞沙疯中转</dc:creator>
  <cp:lastModifiedBy>飞沙疯中转</cp:lastModifiedBy>
  <dcterms:modified xsi:type="dcterms:W3CDTF">2018-11-21T09:55:34Z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