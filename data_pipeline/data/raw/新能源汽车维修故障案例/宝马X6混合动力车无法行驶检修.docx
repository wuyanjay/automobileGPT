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宝马X6混合动力车无法行驶检修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一辆行驶里程约9万km，的型为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"http://www.gzweix.com/article/sort0253/sort0487/info-259413.html"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E72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，搭载N63发动机及4挡主动变速器宝马X6混合动力运动型多功能车。用户反映：该车无法行驶。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故障诊断：试车发现仪表板显示“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电池电量过低”。踩下制动踏板后，按下启动按钮发动机未能启动。由于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电池电量过低，且电量又无法及时地得到补充，车辆自然无法行驶。该车发动机的启动是由主动变速器中EMB电动机实现的，如图1所示。现在由于电量不足，电机无法运转，发动机也就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。车载电网中设有辅助电池，如图2所示。这种电池与普通车辆所用的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相同。正常情况下，当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池的电量不足时，控制单元可将辅助电池输出的12V电压升高到320V，从而可使电动机EMB运转并将发动机启动。但由于该车在发动机静止的情况下，用电设备开启时间过长，使辅助电池的电量也被耗尽，所以发动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故障排除：先关闭车上所有的用电器，然后用搭接线将救援车的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与故障车的辅助电池并联，启动救援车发动机为故障车的辅助电池充电。充电20min后，踩下制动踏板，连续按下2次启动按钮激活辅助电池升压模式。再次按下启动按钮，发动机顺利启动。发动机启动后，踩住加速踏板令发动机怠速保持在2000r/min，以便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电池充电。5min后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电池的电量达到85%，关闭发动机试车，车辆行驶正常。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30F67"/>
    <w:rsid w:val="25030F67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2018-11-22T04:57:00Z</dcterms:created>
  <dc:creator>飞沙疯中转</dc:creator>
  <cp:lastModifiedBy>飞沙疯中转</cp:lastModifiedBy>
  <dcterms:modified xsi:type="dcterms:W3CDTF">2018-11-22T04:58:07Z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