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宝马750Li混合动力轿车高压蓄电池故障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一辆行驶里程约3万km，车型为F04的2010年宝马750Li混合动力轿车。该车辆由于停放后无法再次启动着车被拖回维修店进行检修。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故障诊断：接车后首先按压启动按钮，车辆的启动机没有运转，很显然车辆高压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电量不够。连接ISID进行诊断检测，读取故障内容如下：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21F13C，高压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：由于温度过高、过压或低压而关闭高压系统；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21 F0B0， SME，内部故障：单格电池的测量系统损坏；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21F123，高压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：单独单格电池电压，低电压（关闭阑值）；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21F139，高压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：关闭错误；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21F071，高压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：每个单格电池的电压完全不同；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930769，总线端K1. 15关闭：达到上部启动能力极限；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21EFAF，EME，内部故障：出于安全考虑在高压系统中激活短路；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93076B，总线端K1. 30B关闭：达到上部启动能力极限；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21EFB0，EME，内部故障：高压已关闭，安全功能；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93076A，总线端K1. 15关闭：达到上部启动能力极限，然而妨碍关闭信号源已激活；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21F13F，高压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：关闭错误；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21F072，高压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：至少有一个单格电池损坏（警告阈值）；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21EF94，缺少信息（无SME的CAN信号），接收器EME，发射器SAE；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21 F0AF，SME，内部故障：单格电池间的连接损坏。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ActiveHybrid 7是一个弱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系统。同时它是一个并联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系统。此弱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系统主要由下列组件构成：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·电机电子伺控系统（EME）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·电机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·存储器管理电子装置（SME）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电机电子伺控系统（EME）是一个功率电子装置。此功率电子装置包括一个DC/DC变压器以及2个变流器，控制电机时需要功率电子装置。存储器管理电子装置（SME）已集成并浇铸和焊接在高压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中。SAE控制单元执行高压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内的安全功能。此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车辆有2个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"http://www.gzweix.com/search.asp?word=%B3%B5%D4%D8%CD%F8%C2%E7&amp;m=1&amp;searchbtn2=%BF%AA%CA%BC%CB%D1%CB%F7"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车载网络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，分别用2种不同的电压驱动：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·源自BMW 7系的传统12V车载网络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·为高压组件供电的高压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"http://www.gzweix.com/search.asp?word=%B3%B5%D4%D8%CD%F8%C2%E7&amp;m=1&amp;searchbtn2=%BF%AA%CA%BC%CB%D1%CB%F7"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车载网络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（额定电压126 V）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车辆的驱动系主要由发动机和电机组成。通过8挡自动变速器、传动轴以及后驱动桥把产生的扭矩传递到驱动轮上。自动变速器含有一个液压变矩器。电机由定叔内置）和转子（外置）组成。转子代替发动机的飞轮。电机设计成最大功率14 kW的永磁激励电机（同步）。电机在发动机和变矩器之间直接与曲轴连接。发动机在这种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系统中不能与电机分离。因此，可供能量回收（动能回收）使用的能量将减少，减少量为发动机牵引力矩。不能实现纯粹的电动行驶模式。电机用于下列功能：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·启动发动机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·支持发动机（加速）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·电动制动（动能回收）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·发电机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由35个串联的圆柱形存储单元组成。带电压传感器和温度传感器的电子装置：这些传感器负责将单格电池的状态信息发送给SME控制单元。额定电压为126 V ，可用能量为400W·h。如果高压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的充电状态过低并且不能启动发动机，则必须给高压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充电。充电利用一个充电器通过12 V车载网络进行：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DC/DC转换器把能量朝高压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"http://www.gzweix.com/search.asp?word=%B3%B5%D4%D8%CD%F8%C2%E7&amp;m=1&amp;searchbtn2=%BF%AA%CA%BC%CB%D1%CB%F7"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车载网络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方向转换。充电过程在下列条件下由EME自动启动：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的电压超出设定的阈值；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识别到一个充电器（12V车载网络中的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"http://www.gzweix.com/search.asp?word=%B3%B5%D4%D8%CD%F8%C2%E7&amp;m=1&amp;searchbtn2=%BF%AA%CA%BC%CB%D1%CB%F7"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车载网络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电压大于13.5 V） 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两次车辆启动相继失败。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检查控制信息：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当高压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的电压过低以及一次发动机启动失败时，会显示下列检查控制信息；“车辆未作好行驶准备”。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当第二次发动机启动失败时，会显示下列检查控制信息：“打开点火开关进行充电”。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在从12 V车载网络向高压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"http://www.gzweix.com/search.asp?word=%B3%B5%D4%D8%CD%F8%C2%E7&amp;m=1&amp;searchbtn2=%BF%AA%CA%BC%CB%D1%CB%F7"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车载网络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进行电压转换（高压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被充电）时，会显示下列检查控制信息：“高压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正在充电”。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此过程在下列情况下会被取消：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的充电电流低于1A的阈值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·充电器已关闭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·出现了某个故障或点火开关已关闭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另外可以通过下列服务功能启动充电过程：高压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充电。为了对12V车载网络进行供电并同时对高压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进行充电，需要使用功率足够大的充电器（最大充电电量至少为10A）。关闭车辆中不必要的用电器（例如外部照明或冷暖空调）。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接下来连接大功率充电器对12V车载网络进行供电并同时对高压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进行充电，并通过ISTA的服务功能激活高压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充电。ISTA服务功能的界面一直显示高压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的充电状态为14.9%，当前电压0V。正常的高压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工作状态要达到30％～80%，电压各个单个电池的总电压126V。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在故障存储器中有几个故障存储显示车辆的单个电池有故障，如：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21 F0B0，SME，内部故障：单格电池的测量系统损坏；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21F123，高压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：单独单格电池电压，低电压（关闭阈值）；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21F071，高压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：每个单格电池的电压完全不同；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21F072，高压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：至少有一个单格电池损坏（警告阈值）；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21 F0AF，SME，内部故障：单格电池间的连接损坏。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ISTA服务功能中显示的高压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电庄为0V，说明在35个串联的单格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中至少有一个单格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出现了损坏。出于安全设计，于是又出现了下面的几个故障存储：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21F13C，高压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：由于温度过高、过压或低压而关闭；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21F139，高压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：关闭错误；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21EFAF，EME，内部故障：出于安全考虑在高压系统中激活短路；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21F13F，高压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：关闭错误。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并且车辆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"http://www.gzweix.com/article/zt-auto1/index_1.html"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无法启动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，通过ISTA的服务功能和外接大功率充电器都无法对高压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进行充电。所以判断为高压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内部故障。选择故障内容执行检测计划，系统也分析为高压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损坏。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更换高压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，通过BMW诊断系统为高压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提供下列服务功能：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试运行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充电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·评估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充电状态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充电状态可以达到75%，删除故障存储，故障排除。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A40348"/>
    <w:rsid w:val="37A40348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2018-11-22T05:51:00Z</dcterms:created>
  <dc:creator>飞沙疯中转</dc:creator>
  <cp:lastModifiedBy>飞沙疯中转</cp:lastModifiedBy>
  <dcterms:modified xsi:type="dcterms:W3CDTF">2018-11-22T05:56:26Z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